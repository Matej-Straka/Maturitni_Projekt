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A297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0E66366D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7597F74" wp14:editId="0F7B2D88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B696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54635ACE" w14:textId="22263C73" w:rsidR="00781332" w:rsidRDefault="000514F9" w:rsidP="000514F9">
      <w:pPr>
        <w:pStyle w:val="nazevprojektu"/>
        <w:spacing w:after="220"/>
      </w:pPr>
      <w:r>
        <w:t>Mobilní aplikace pro prezentaci produktů pomocí qr kódů</w:t>
      </w:r>
    </w:p>
    <w:p w14:paraId="5DF9F4FC" w14:textId="77777777" w:rsidR="00DE6D20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0514F9">
        <w:rPr>
          <w:noProof/>
        </w:rPr>
        <w:t>2025</w:t>
      </w:r>
      <w:r>
        <w:fldChar w:fldCharType="end"/>
      </w:r>
      <w:r w:rsidR="00781332">
        <w:tab/>
      </w:r>
      <w:r w:rsidR="000514F9">
        <w:t>Matěj Straka</w:t>
      </w:r>
      <w:r w:rsidR="00781332">
        <w:t xml:space="preserve">, </w:t>
      </w:r>
      <w:r w:rsidR="000514F9">
        <w:t>4.B.</w:t>
      </w:r>
      <w:r w:rsidR="00FA3ABF">
        <w:br w:type="page"/>
      </w:r>
    </w:p>
    <w:p w14:paraId="5EF1DBF8" w14:textId="33BB77D4" w:rsidR="00DE6D20" w:rsidRDefault="00DE6D20">
      <w:pPr>
        <w:spacing w:line="240" w:lineRule="auto"/>
      </w:pPr>
      <w:r w:rsidRPr="006B342F">
        <w:rPr>
          <w:b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7EAC128" wp14:editId="511BE99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6660"/>
            <wp:effectExtent l="0" t="0" r="0" b="635"/>
            <wp:wrapThrough wrapText="bothSides">
              <wp:wrapPolygon edited="0">
                <wp:start x="0" y="0"/>
                <wp:lineTo x="0" y="21563"/>
                <wp:lineTo x="21518" y="21563"/>
                <wp:lineTo x="21518" y="0"/>
                <wp:lineTo x="0" y="0"/>
              </wp:wrapPolygon>
            </wp:wrapThrough>
            <wp:docPr id="1024108124" name="Obrázek 1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8124" name="Obrázek 1" descr="&#10;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2BAC37" w14:textId="3B1FA471" w:rsidR="009A5811" w:rsidRDefault="009A5811" w:rsidP="003F38FC">
      <w:pPr>
        <w:pStyle w:val="jmno"/>
        <w:rPr>
          <w:b/>
          <w:szCs w:val="24"/>
        </w:rPr>
      </w:pPr>
      <w:r w:rsidRPr="009A5811">
        <w:rPr>
          <w:b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F012159" wp14:editId="52E490F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7265" cy="10677525"/>
            <wp:effectExtent l="0" t="0" r="0" b="0"/>
            <wp:wrapThrough wrapText="bothSides">
              <wp:wrapPolygon edited="0">
                <wp:start x="0" y="0"/>
                <wp:lineTo x="0" y="21542"/>
                <wp:lineTo x="21535" y="21542"/>
                <wp:lineTo x="21535" y="0"/>
                <wp:lineTo x="0" y="0"/>
              </wp:wrapPolygon>
            </wp:wrapThrough>
            <wp:docPr id="1575111767" name="Obrázek 1" descr="Obsah obrázku text, snímek obrazovky, Písmo, papír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1767" name="Obrázek 1" descr="Obsah obrázku text, snímek obrazovky, Písmo, papír&#10;&#10;Obsah vygenerovaný umělou inteligencí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6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612A" w14:textId="01F889D5" w:rsidR="00E40621" w:rsidRPr="009A5811" w:rsidRDefault="009A5811" w:rsidP="009A5811">
      <w:pPr>
        <w:spacing w:line="240" w:lineRule="auto"/>
        <w:rPr>
          <w:b/>
          <w:szCs w:val="24"/>
        </w:rPr>
      </w:pPr>
      <w:r w:rsidRPr="009A5811">
        <w:rPr>
          <w:b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69CAE26" wp14:editId="0D7AC69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731772"/>
            <wp:effectExtent l="0" t="0" r="0" b="0"/>
            <wp:wrapThrough wrapText="bothSides">
              <wp:wrapPolygon edited="0">
                <wp:start x="0" y="0"/>
                <wp:lineTo x="0" y="21549"/>
                <wp:lineTo x="21518" y="21549"/>
                <wp:lineTo x="21518" y="0"/>
                <wp:lineTo x="0" y="0"/>
              </wp:wrapPolygon>
            </wp:wrapThrough>
            <wp:docPr id="152981306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306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3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375F47F3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5D57F7E4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12CDC2A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7AB1CF9E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1276D4C4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73CD1A1F" w14:textId="77777777" w:rsidR="00FA3ABF" w:rsidRPr="00043948" w:rsidRDefault="00043948">
      <w:pPr>
        <w:rPr>
          <w:rStyle w:val="doplnittext"/>
        </w:rPr>
      </w:pPr>
      <w:r w:rsidRPr="00043948">
        <w:rPr>
          <w:rStyle w:val="doplnittext"/>
        </w:rPr>
        <w:t>Doplnit stručný text projektu</w:t>
      </w:r>
    </w:p>
    <w:p w14:paraId="1E701CF0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4E12D876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4407065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C8A87BA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85C1C9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68265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5593CE24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258228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2A32758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6CD2C07C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6C2F4117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BE10CDC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33B7375A" w14:textId="77777777" w:rsidR="00FA3ABF" w:rsidRDefault="00FA3ABF">
      <w:pPr>
        <w:sectPr w:rsidR="00FA3ABF">
          <w:headerReference w:type="even" r:id="rId11"/>
          <w:footerReference w:type="even" r:id="rId12"/>
          <w:footerReference w:type="default" r:id="rId13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16D35309" w14:textId="77777777" w:rsidR="00FA3ABF" w:rsidRDefault="00FA3ABF" w:rsidP="00043948">
      <w:pPr>
        <w:pStyle w:val="NadpisHlavniNecisl"/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442543DB" w14:textId="77777777" w:rsidR="00FA3ABF" w:rsidRPr="00043948" w:rsidRDefault="008F4064" w:rsidP="008F4064">
      <w:pPr>
        <w:rPr>
          <w:rStyle w:val="doplnittext"/>
        </w:rPr>
      </w:pPr>
      <w:r w:rsidRPr="00043948">
        <w:rPr>
          <w:rStyle w:val="doplnittext"/>
        </w:rPr>
        <w:t>V této kapitole (0,5- 1</w:t>
      </w:r>
      <w:r w:rsidR="00FA3ABF" w:rsidRPr="00043948">
        <w:rPr>
          <w:rStyle w:val="doplnittext"/>
        </w:rPr>
        <w:t xml:space="preserve"> </w:t>
      </w:r>
      <w:r w:rsidRPr="00043948">
        <w:rPr>
          <w:rStyle w:val="doplnittext"/>
        </w:rPr>
        <w:t>strana</w:t>
      </w:r>
      <w:r w:rsidR="00FA3ABF" w:rsidRPr="00043948">
        <w:rPr>
          <w:rStyle w:val="doplnittext"/>
        </w:rPr>
        <w:t>) student uvádí do řešené problematiky (např. význam problému, důvody jeho řešení apod.).</w:t>
      </w:r>
    </w:p>
    <w:p w14:paraId="64A8FC40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41E21F55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14:paraId="1AD8D1EE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0AFA46F8" w14:textId="77777777" w:rsidR="00FA3ABF" w:rsidRDefault="00043948">
      <w:r>
        <w:t>použijte styl Nadpis2 pro nadpis kapitoly</w:t>
      </w:r>
    </w:p>
    <w:p w14:paraId="3E8151B7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0228A71C" w14:textId="77777777" w:rsidR="00FA3ABF" w:rsidRDefault="00043948">
      <w:r>
        <w:t>použijte styl Nadpis3 pro nadpis podkapitoly</w:t>
      </w:r>
    </w:p>
    <w:p w14:paraId="6C9F978A" w14:textId="77777777" w:rsidR="00FA3ABF" w:rsidRDefault="00FA3ABF" w:rsidP="00043948">
      <w:pPr>
        <w:pStyle w:val="Nadpisneslovan"/>
      </w:pPr>
      <w:r>
        <w:t>Nečíslované nadpisy</w:t>
      </w:r>
    </w:p>
    <w:p w14:paraId="41857615" w14:textId="77777777" w:rsidR="002C2907" w:rsidRDefault="002C2907" w:rsidP="002C2907">
      <w:r>
        <w:t>použijte styl Nadpis nečíslovaný pro nečíslované nadpisy</w:t>
      </w:r>
    </w:p>
    <w:p w14:paraId="380FD23B" w14:textId="77777777"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14:paraId="5200E9AA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14:paraId="0810FC7F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0EB35088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proofErr w:type="gramStart"/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</w:t>
        </w:r>
        <w:proofErr w:type="gramEnd"/>
        <w:r w:rsidRPr="002C2907">
          <w:t xml:space="preserve">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1025345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7E54E921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</w:t>
      </w:r>
      <w:proofErr w:type="spellStart"/>
      <w:r>
        <w:t>xyz</w:t>
      </w:r>
      <w:proofErr w:type="spellEnd"/>
    </w:p>
    <w:p w14:paraId="1A8091CC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038E6A37" wp14:editId="098D6F1D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0DDC" w14:textId="77777777" w:rsidR="00FA3ABF" w:rsidRDefault="00FA3ABF" w:rsidP="002C2907">
      <w:pPr>
        <w:pStyle w:val="textpoznmky"/>
      </w:pPr>
      <w:r>
        <w:t>Obrázky centrovat</w:t>
      </w:r>
    </w:p>
    <w:p w14:paraId="532E8717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22"/>
    </w:p>
    <w:p w14:paraId="3B0152D9" w14:textId="77777777" w:rsidR="00FA3ABF" w:rsidRDefault="00FA3ABF"/>
    <w:p w14:paraId="3CD43256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23"/>
    </w:p>
    <w:p w14:paraId="339BEF79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368EF228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03ED3D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550D11F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8733DBA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813B18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69233344" w14:textId="77777777">
        <w:tc>
          <w:tcPr>
            <w:tcW w:w="2098" w:type="dxa"/>
            <w:tcBorders>
              <w:top w:val="single" w:sz="12" w:space="0" w:color="auto"/>
            </w:tcBorders>
          </w:tcPr>
          <w:p w14:paraId="24ECC3CC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A2025BA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E542863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6D9E334E" w14:textId="77777777" w:rsidR="00FA3ABF" w:rsidRDefault="00FA3ABF"/>
        </w:tc>
      </w:tr>
      <w:tr w:rsidR="00FA3ABF" w14:paraId="480B60B4" w14:textId="77777777">
        <w:tc>
          <w:tcPr>
            <w:tcW w:w="2098" w:type="dxa"/>
          </w:tcPr>
          <w:p w14:paraId="0672A254" w14:textId="77777777" w:rsidR="00FA3ABF" w:rsidRDefault="00FA3ABF"/>
        </w:tc>
        <w:tc>
          <w:tcPr>
            <w:tcW w:w="2098" w:type="dxa"/>
          </w:tcPr>
          <w:p w14:paraId="76CA3632" w14:textId="77777777" w:rsidR="00FA3ABF" w:rsidRDefault="00FA3ABF"/>
        </w:tc>
        <w:tc>
          <w:tcPr>
            <w:tcW w:w="2098" w:type="dxa"/>
          </w:tcPr>
          <w:p w14:paraId="468E1985" w14:textId="77777777" w:rsidR="00FA3ABF" w:rsidRDefault="00FA3ABF"/>
        </w:tc>
        <w:tc>
          <w:tcPr>
            <w:tcW w:w="2098" w:type="dxa"/>
          </w:tcPr>
          <w:p w14:paraId="5475D8CF" w14:textId="77777777" w:rsidR="00FA3ABF" w:rsidRDefault="00FA3ABF"/>
        </w:tc>
      </w:tr>
    </w:tbl>
    <w:p w14:paraId="7789BB9E" w14:textId="77777777" w:rsidR="00FA3ABF" w:rsidRDefault="00FA3ABF">
      <w:r>
        <w:t>Rozměrné tabulky se vkládají do příloh, které se číslují samostatně římskými číslicemi a mají svůj název.</w:t>
      </w:r>
    </w:p>
    <w:p w14:paraId="79EFA19E" w14:textId="77777777" w:rsidR="00FA3ABF" w:rsidRDefault="00FA3ABF">
      <w:proofErr w:type="gramStart"/>
      <w:r w:rsidRPr="003606D9">
        <w:rPr>
          <w:rStyle w:val="NadpisneslovanChar"/>
        </w:rPr>
        <w:lastRenderedPageBreak/>
        <w:t xml:space="preserve">Rovnice </w:t>
      </w:r>
      <w:r>
        <w:t>- centrovaná</w:t>
      </w:r>
      <w:proofErr w:type="gramEnd"/>
      <w:r>
        <w:t>, číslování na pravém okraji, arabskými číslicemi</w:t>
      </w:r>
      <w:r w:rsidR="00CC4D14">
        <w:t>.</w:t>
      </w:r>
      <w:r>
        <w:t xml:space="preserve"> </w:t>
      </w:r>
    </w:p>
    <w:p w14:paraId="79182919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gram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gram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2EEDAA48" w14:textId="77777777" w:rsidR="00CC4D14" w:rsidRDefault="00CC4D14">
      <w:pPr>
        <w:rPr>
          <w:b/>
        </w:rPr>
      </w:pPr>
    </w:p>
    <w:p w14:paraId="6EAA4BEB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162F6651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</w:t>
      </w:r>
      <w:proofErr w:type="gramStart"/>
      <w:r w:rsidR="00633F16">
        <w:t>technických</w:t>
      </w:r>
      <w:proofErr w:type="gramEnd"/>
      <w:r w:rsidR="00633F16">
        <w:t xml:space="preserve"> popř. finančních, organizačních a jiných omezení). Tato kapitola činí svým rozsahem přibližně </w:t>
      </w:r>
      <w:proofErr w:type="gramStart"/>
      <w:r w:rsidR="00633F16">
        <w:t xml:space="preserve">2 </w:t>
      </w:r>
      <w:r w:rsidR="00633F16">
        <w:rPr>
          <w:szCs w:val="24"/>
        </w:rPr>
        <w:t xml:space="preserve">- </w:t>
      </w:r>
      <w:r w:rsidR="00633F16">
        <w:t>3</w:t>
      </w:r>
      <w:proofErr w:type="gramEnd"/>
      <w:r w:rsidR="00633F16">
        <w:t xml:space="preserve"> stránky.</w:t>
      </w:r>
    </w:p>
    <w:p w14:paraId="3374F34A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</w:t>
      </w:r>
      <w:proofErr w:type="gramStart"/>
      <w:r>
        <w:t>je</w:t>
      </w:r>
      <w:r w:rsidR="001C61A6">
        <w:t xml:space="preserve">  návrh</w:t>
      </w:r>
      <w:proofErr w:type="gramEnd"/>
      <w:r w:rsidR="001C61A6">
        <w:t xml:space="preserve">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28A62AC3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09C33C42" w14:textId="77777777" w:rsidR="00633F16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1D8418A3" w14:textId="4A84BC78" w:rsidR="006B342F" w:rsidRDefault="006B342F" w:rsidP="006B342F">
      <w:pPr>
        <w:pStyle w:val="Nadpis1"/>
        <w:numPr>
          <w:ilvl w:val="0"/>
          <w:numId w:val="0"/>
        </w:numPr>
        <w:ind w:left="431" w:hanging="431"/>
      </w:pPr>
      <w:r>
        <w:lastRenderedPageBreak/>
        <w:t>Repozitář s řešením práce</w:t>
      </w:r>
    </w:p>
    <w:p w14:paraId="422B2511" w14:textId="5DAB52DB" w:rsidR="006B342F" w:rsidRDefault="006B342F" w:rsidP="006B342F">
      <w:r>
        <w:t xml:space="preserve">Odkaz na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repozitář</w:t>
      </w:r>
      <w:proofErr w:type="spellEnd"/>
      <w:r>
        <w:t xml:space="preserve">: </w:t>
      </w:r>
      <w:hyperlink r:id="rId15" w:history="1">
        <w:r w:rsidRPr="005A3E3F">
          <w:rPr>
            <w:rStyle w:val="Hypertextovodkaz"/>
          </w:rPr>
          <w:t>https://github.com/Matej-Straka/Maturitni_Projekt</w:t>
        </w:r>
      </w:hyperlink>
    </w:p>
    <w:p w14:paraId="72B793DD" w14:textId="77777777" w:rsidR="006B342F" w:rsidRPr="006B342F" w:rsidRDefault="006B342F" w:rsidP="006B342F"/>
    <w:p w14:paraId="21EB530C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5BDDA722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6161B0E5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7BCC3075" w14:textId="77777777" w:rsidR="0066219A" w:rsidRDefault="00D5716B">
      <w:pPr>
        <w:pStyle w:val="Literatura"/>
      </w:pPr>
      <w:r>
        <w:t xml:space="preserve">Cihelková, E. a </w:t>
      </w:r>
      <w:proofErr w:type="gramStart"/>
      <w:r>
        <w:t>kol.:Světová</w:t>
      </w:r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14:paraId="636BEE97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3EACFAE3" w14:textId="77777777"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gramStart"/>
      <w:r>
        <w:t>D.:Ekonomie</w:t>
      </w:r>
      <w:proofErr w:type="gramEnd"/>
      <w:r>
        <w:t>, Praha, Svoboda 1991</w:t>
      </w:r>
    </w:p>
    <w:p w14:paraId="0D219CC0" w14:textId="77777777" w:rsidR="0066219A" w:rsidRDefault="00D5716B">
      <w:pPr>
        <w:pStyle w:val="Literatura"/>
      </w:pPr>
      <w:r>
        <w:t xml:space="preserve">Dědič, J. a </w:t>
      </w:r>
      <w:proofErr w:type="gramStart"/>
      <w:r>
        <w:t>kol.:Učebnice</w:t>
      </w:r>
      <w:proofErr w:type="gramEnd"/>
      <w:r>
        <w:t xml:space="preserve"> práva. Praha, PROSPEKTRUM 1995.</w:t>
      </w:r>
    </w:p>
    <w:p w14:paraId="5D8733C3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26D99AA8" w14:textId="77777777" w:rsidR="00FA3ABF" w:rsidRDefault="00FA3ABF">
      <w:pPr>
        <w:jc w:val="both"/>
      </w:pPr>
    </w:p>
    <w:p w14:paraId="050ED835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25890D12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15C73EA3" w14:textId="77777777" w:rsidR="00FA3ABF" w:rsidRDefault="00FA3ABF">
      <w:pPr>
        <w:jc w:val="both"/>
      </w:pPr>
      <w:r>
        <w:t>Např.: (3), (18, 25, 33), (32-36, 42) ...</w:t>
      </w:r>
    </w:p>
    <w:p w14:paraId="17BAB78D" w14:textId="77777777" w:rsidR="00FA3ABF" w:rsidRDefault="00FA3ABF"/>
    <w:p w14:paraId="712068DF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03642C40" w14:textId="77777777" w:rsidR="00FA3ABF" w:rsidRDefault="00FA3ABF"/>
    <w:p w14:paraId="350242D5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32CAA5F8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234DE49A" w14:textId="77777777" w:rsidR="00FA3ABF" w:rsidRDefault="00FA3ABF">
      <w:r>
        <w:fldChar w:fldCharType="end"/>
      </w:r>
    </w:p>
    <w:p w14:paraId="7E47A2B0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1D39235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340E7024" w14:textId="77777777" w:rsidR="00FA3ABF" w:rsidRDefault="00FA3ABF">
      <w:r>
        <w:fldChar w:fldCharType="end"/>
      </w:r>
    </w:p>
    <w:p w14:paraId="28F0E840" w14:textId="77777777" w:rsidR="00FA3ABF" w:rsidRDefault="00FA3ABF">
      <w:bookmarkStart w:id="34" w:name="_Toc420374803"/>
    </w:p>
    <w:p w14:paraId="3D0AAA8E" w14:textId="77777777" w:rsidR="00FA3ABF" w:rsidRDefault="00FA3ABF"/>
    <w:p w14:paraId="5D3DD21D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27B29C25" w14:textId="77777777" w:rsidR="00FA3ABF" w:rsidRDefault="00FA3ABF">
      <w:r>
        <w:t>Pokud je jich více, na toto místo umístit jejich seznam</w:t>
      </w:r>
    </w:p>
    <w:p w14:paraId="0A1D09B7" w14:textId="77777777" w:rsidR="00FA3ABF" w:rsidRDefault="00FA3ABF"/>
    <w:p w14:paraId="170A75E5" w14:textId="77777777" w:rsidR="00FA3ABF" w:rsidRDefault="00FA3ABF"/>
    <w:sectPr w:rsidR="00FA3ABF" w:rsidSect="002C2907">
      <w:headerReference w:type="default" r:id="rId16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39A88" w14:textId="77777777" w:rsidR="002C582E" w:rsidRDefault="002C582E">
      <w:r>
        <w:separator/>
      </w:r>
    </w:p>
  </w:endnote>
  <w:endnote w:type="continuationSeparator" w:id="0">
    <w:p w14:paraId="0F315E68" w14:textId="77777777" w:rsidR="002C582E" w:rsidRDefault="002C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A90A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114E6C8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D7EE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771F" w14:textId="77777777" w:rsidR="002C582E" w:rsidRDefault="002C582E">
      <w:r>
        <w:separator/>
      </w:r>
    </w:p>
  </w:footnote>
  <w:footnote w:type="continuationSeparator" w:id="0">
    <w:p w14:paraId="409CD2D5" w14:textId="77777777" w:rsidR="002C582E" w:rsidRDefault="002C5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A4BF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7E8F8E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6B34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61CE7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185B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556CD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1C04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E67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14B1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54E3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8EAA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920F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8784570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1731611071">
    <w:abstractNumId w:val="15"/>
  </w:num>
  <w:num w:numId="3" w16cid:durableId="144784664">
    <w:abstractNumId w:val="14"/>
  </w:num>
  <w:num w:numId="4" w16cid:durableId="883175596">
    <w:abstractNumId w:val="16"/>
  </w:num>
  <w:num w:numId="5" w16cid:durableId="561601203">
    <w:abstractNumId w:val="13"/>
  </w:num>
  <w:num w:numId="6" w16cid:durableId="1903787784">
    <w:abstractNumId w:val="12"/>
  </w:num>
  <w:num w:numId="7" w16cid:durableId="1844736867">
    <w:abstractNumId w:val="8"/>
  </w:num>
  <w:num w:numId="8" w16cid:durableId="268898735">
    <w:abstractNumId w:val="3"/>
  </w:num>
  <w:num w:numId="9" w16cid:durableId="1291595942">
    <w:abstractNumId w:val="2"/>
  </w:num>
  <w:num w:numId="10" w16cid:durableId="133836261">
    <w:abstractNumId w:val="1"/>
  </w:num>
  <w:num w:numId="11" w16cid:durableId="1196190649">
    <w:abstractNumId w:val="0"/>
  </w:num>
  <w:num w:numId="12" w16cid:durableId="2079282309">
    <w:abstractNumId w:val="9"/>
  </w:num>
  <w:num w:numId="13" w16cid:durableId="1528636001">
    <w:abstractNumId w:val="7"/>
  </w:num>
  <w:num w:numId="14" w16cid:durableId="2130738238">
    <w:abstractNumId w:val="6"/>
  </w:num>
  <w:num w:numId="15" w16cid:durableId="2052681745">
    <w:abstractNumId w:val="5"/>
  </w:num>
  <w:num w:numId="16" w16cid:durableId="1735662148">
    <w:abstractNumId w:val="4"/>
  </w:num>
  <w:num w:numId="17" w16cid:durableId="102304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0514F9"/>
    <w:rsid w:val="0012562D"/>
    <w:rsid w:val="001717A4"/>
    <w:rsid w:val="001A03ED"/>
    <w:rsid w:val="001A4A71"/>
    <w:rsid w:val="001C61A6"/>
    <w:rsid w:val="001F4BFC"/>
    <w:rsid w:val="002009FF"/>
    <w:rsid w:val="002823F5"/>
    <w:rsid w:val="002A12CC"/>
    <w:rsid w:val="002C2907"/>
    <w:rsid w:val="002C582E"/>
    <w:rsid w:val="002C5B37"/>
    <w:rsid w:val="003606D9"/>
    <w:rsid w:val="003730B1"/>
    <w:rsid w:val="003873E1"/>
    <w:rsid w:val="003B2B9F"/>
    <w:rsid w:val="003D7D11"/>
    <w:rsid w:val="003F38FC"/>
    <w:rsid w:val="004200FD"/>
    <w:rsid w:val="0047091D"/>
    <w:rsid w:val="004C5499"/>
    <w:rsid w:val="00502136"/>
    <w:rsid w:val="005125D1"/>
    <w:rsid w:val="005444C8"/>
    <w:rsid w:val="00553505"/>
    <w:rsid w:val="006279D4"/>
    <w:rsid w:val="00633F16"/>
    <w:rsid w:val="0066219A"/>
    <w:rsid w:val="00665C92"/>
    <w:rsid w:val="006B342F"/>
    <w:rsid w:val="00781332"/>
    <w:rsid w:val="00795DA3"/>
    <w:rsid w:val="007C3804"/>
    <w:rsid w:val="0083359E"/>
    <w:rsid w:val="008E72AE"/>
    <w:rsid w:val="008F4064"/>
    <w:rsid w:val="0093141B"/>
    <w:rsid w:val="00946415"/>
    <w:rsid w:val="00965CED"/>
    <w:rsid w:val="009A027A"/>
    <w:rsid w:val="009A5811"/>
    <w:rsid w:val="009B4361"/>
    <w:rsid w:val="00A53B98"/>
    <w:rsid w:val="00A54478"/>
    <w:rsid w:val="00A67D31"/>
    <w:rsid w:val="00AB1737"/>
    <w:rsid w:val="00AF47F3"/>
    <w:rsid w:val="00B26B77"/>
    <w:rsid w:val="00BD3ABB"/>
    <w:rsid w:val="00C47542"/>
    <w:rsid w:val="00C5622F"/>
    <w:rsid w:val="00C723C9"/>
    <w:rsid w:val="00C95710"/>
    <w:rsid w:val="00CC4D14"/>
    <w:rsid w:val="00D5716B"/>
    <w:rsid w:val="00DE6D20"/>
    <w:rsid w:val="00DE7910"/>
    <w:rsid w:val="00E115D1"/>
    <w:rsid w:val="00E12052"/>
    <w:rsid w:val="00E40621"/>
    <w:rsid w:val="00EC52CD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86EAC91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character" w:styleId="Nevyeenzmnka">
    <w:name w:val="Unresolved Mention"/>
    <w:basedOn w:val="Standardnpsmoodstavce"/>
    <w:uiPriority w:val="99"/>
    <w:semiHidden/>
    <w:unhideWhenUsed/>
    <w:rsid w:val="006B3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Matej-Straka/Maturitni_Projek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</Template>
  <TotalTime>12</TotalTime>
  <Pages>17</Pages>
  <Words>675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Matěj Straka</cp:lastModifiedBy>
  <cp:revision>5</cp:revision>
  <cp:lastPrinted>2003-04-09T07:02:00Z</cp:lastPrinted>
  <dcterms:created xsi:type="dcterms:W3CDTF">2025-03-13T10:20:00Z</dcterms:created>
  <dcterms:modified xsi:type="dcterms:W3CDTF">2025-11-25T08:26:00Z</dcterms:modified>
</cp:coreProperties>
</file>