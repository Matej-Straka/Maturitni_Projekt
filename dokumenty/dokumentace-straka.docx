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A297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0E66366D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7597F74" wp14:editId="0F7B2D88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B696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54635ACE" w14:textId="22263C73" w:rsidR="00781332" w:rsidRDefault="000514F9" w:rsidP="000514F9">
      <w:pPr>
        <w:pStyle w:val="nazevprojektu"/>
        <w:spacing w:after="220"/>
      </w:pPr>
      <w:r>
        <w:t>Mobilní aplikace pro prezentaci produktů pomocí qr kódů</w:t>
      </w:r>
    </w:p>
    <w:p w14:paraId="5DF9F4FC" w14:textId="00B9AC54" w:rsidR="00DE6D20" w:rsidRDefault="00FC7A73" w:rsidP="008B7623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8C6598">
        <w:rPr>
          <w:noProof/>
        </w:rPr>
        <w:t>2026</w:t>
      </w:r>
      <w:r>
        <w:fldChar w:fldCharType="end"/>
      </w:r>
      <w:r w:rsidR="00781332">
        <w:tab/>
      </w:r>
      <w:r w:rsidR="000514F9">
        <w:t>Matěj Straka</w:t>
      </w:r>
      <w:r w:rsidR="00781332">
        <w:t xml:space="preserve">, </w:t>
      </w:r>
      <w:r w:rsidR="000514F9">
        <w:t>4.B.</w:t>
      </w:r>
      <w:r w:rsidR="00FA3ABF">
        <w:br w:type="page"/>
      </w:r>
    </w:p>
    <w:p w14:paraId="5EF1DBF8" w14:textId="33BB77D4" w:rsidR="00DE6D20" w:rsidRDefault="00DE6D20">
      <w:pPr>
        <w:spacing w:line="240" w:lineRule="auto"/>
      </w:pPr>
      <w:r w:rsidRPr="006B342F">
        <w:rPr>
          <w:b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7EAC128" wp14:editId="511BE998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6660"/>
            <wp:effectExtent l="0" t="0" r="0" b="635"/>
            <wp:wrapThrough wrapText="bothSides">
              <wp:wrapPolygon edited="0">
                <wp:start x="0" y="0"/>
                <wp:lineTo x="0" y="21563"/>
                <wp:lineTo x="21518" y="21563"/>
                <wp:lineTo x="21518" y="0"/>
                <wp:lineTo x="0" y="0"/>
              </wp:wrapPolygon>
            </wp:wrapThrough>
            <wp:docPr id="1024108124" name="Obrázek 1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8124" name="Obrázek 1" descr="&#10;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42BAC37" w14:textId="3B1FA471" w:rsidR="009A5811" w:rsidRDefault="009A5811" w:rsidP="003F38FC">
      <w:pPr>
        <w:pStyle w:val="jmno"/>
        <w:rPr>
          <w:b/>
          <w:szCs w:val="24"/>
        </w:rPr>
      </w:pPr>
      <w:r w:rsidRPr="009A5811">
        <w:rPr>
          <w:b/>
          <w:noProof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F012159" wp14:editId="52E490F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7265" cy="10677525"/>
            <wp:effectExtent l="0" t="0" r="0" b="0"/>
            <wp:wrapThrough wrapText="bothSides">
              <wp:wrapPolygon edited="0">
                <wp:start x="0" y="0"/>
                <wp:lineTo x="0" y="21542"/>
                <wp:lineTo x="21535" y="21542"/>
                <wp:lineTo x="21535" y="0"/>
                <wp:lineTo x="0" y="0"/>
              </wp:wrapPolygon>
            </wp:wrapThrough>
            <wp:docPr id="1575111767" name="Obrázek 1" descr="Obsah obrázku text, snímek obrazovky, Písmo, papír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1767" name="Obrázek 1" descr="Obsah obrázku text, snímek obrazovky, Písmo, papír&#10;&#10;Obsah vygenerovaný umělou inteligencí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6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F612A" w14:textId="01F889D5" w:rsidR="00E40621" w:rsidRPr="009A5811" w:rsidRDefault="009A5811" w:rsidP="009A5811">
      <w:pPr>
        <w:spacing w:line="240" w:lineRule="auto"/>
        <w:rPr>
          <w:b/>
          <w:szCs w:val="24"/>
        </w:rPr>
      </w:pPr>
      <w:r w:rsidRPr="009A5811">
        <w:rPr>
          <w:b/>
          <w:noProof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69CAE26" wp14:editId="0D7AC69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731772"/>
            <wp:effectExtent l="0" t="0" r="0" b="0"/>
            <wp:wrapThrough wrapText="bothSides">
              <wp:wrapPolygon edited="0">
                <wp:start x="0" y="0"/>
                <wp:lineTo x="0" y="21549"/>
                <wp:lineTo x="21518" y="21549"/>
                <wp:lineTo x="21518" y="0"/>
                <wp:lineTo x="0" y="0"/>
              </wp:wrapPolygon>
            </wp:wrapThrough>
            <wp:docPr id="152981306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306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3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375F47F3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5D57F7E4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12CDC2A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7AB1CF9E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1276D4C4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73CD1A1F" w14:textId="6DB92889" w:rsidR="00FA3ABF" w:rsidRDefault="00266645">
      <w:pPr>
        <w:rPr>
          <w:rStyle w:val="doplnittext"/>
        </w:rPr>
      </w:pPr>
      <w:r>
        <w:rPr>
          <w:rStyle w:val="doplnittext"/>
        </w:rPr>
        <w:t>Tato maturitní práce se zabývá návrhem a vytvořením aplikace pro prezentaci směsí kávy pomocí QR kódů a mobilní aplikace. Po načtení QR kódu na obalu kávy se v aplikaci přehraje video o dané směsi a poté se zobrazí další informace jako popis produktu či jeho složení. Součást projektu je také vytvoření administračního rozhraní, kde je možné spravovat produkty, video obsah a uživatele. Cílem projektu je vytvořit funkční prototyp aplikace.</w:t>
      </w:r>
    </w:p>
    <w:p w14:paraId="1EF9D029" w14:textId="77777777" w:rsidR="00266645" w:rsidRDefault="00266645">
      <w:pPr>
        <w:rPr>
          <w:rStyle w:val="doplnittext"/>
        </w:rPr>
      </w:pPr>
    </w:p>
    <w:p w14:paraId="304178F5" w14:textId="41E25735" w:rsidR="00266645" w:rsidRPr="00043948" w:rsidRDefault="00266645">
      <w:pPr>
        <w:rPr>
          <w:rStyle w:val="doplnittext"/>
        </w:rPr>
      </w:pPr>
      <w:r>
        <w:rPr>
          <w:rStyle w:val="doplnittext"/>
        </w:rPr>
        <w:t xml:space="preserve">Mobilní aplikace i administrační rozhraní je vyvíjena pomocí frameworku </w:t>
      </w:r>
      <w:proofErr w:type="spellStart"/>
      <w:r>
        <w:rPr>
          <w:rStyle w:val="doplnittext"/>
        </w:rPr>
        <w:t>Flutter</w:t>
      </w:r>
      <w:proofErr w:type="spellEnd"/>
      <w:r>
        <w:rPr>
          <w:rStyle w:val="doplnittext"/>
        </w:rPr>
        <w:t xml:space="preserve">. Serverová část je udělána pomocí </w:t>
      </w:r>
      <w:r w:rsidR="000A06AE">
        <w:rPr>
          <w:rStyle w:val="doplnittext"/>
        </w:rPr>
        <w:t>serverového</w:t>
      </w:r>
      <w:r>
        <w:rPr>
          <w:rStyle w:val="doplnittext"/>
        </w:rPr>
        <w:t xml:space="preserve"> frameworku </w:t>
      </w:r>
      <w:proofErr w:type="spellStart"/>
      <w:r>
        <w:rPr>
          <w:rStyle w:val="doplnittext"/>
        </w:rPr>
        <w:t>Serverpod</w:t>
      </w:r>
      <w:proofErr w:type="spellEnd"/>
      <w:r>
        <w:rPr>
          <w:rStyle w:val="doplnittext"/>
        </w:rPr>
        <w:t xml:space="preserve"> a data jsou ukládána v databázi </w:t>
      </w:r>
      <w:proofErr w:type="spellStart"/>
      <w:r>
        <w:rPr>
          <w:rStyle w:val="doplnittext"/>
        </w:rPr>
        <w:t>PostgreSQL</w:t>
      </w:r>
      <w:proofErr w:type="spellEnd"/>
      <w:r>
        <w:rPr>
          <w:rStyle w:val="doplnittext"/>
        </w:rPr>
        <w:t xml:space="preserve">. Aplikace komunikuje se serverem pomocí API, které zajišťuje načítání informací o produktech a přehrávání videí uložených na serveru. </w:t>
      </w:r>
      <w:r w:rsidR="003C1D65">
        <w:rPr>
          <w:rStyle w:val="doplnittext"/>
        </w:rPr>
        <w:t>Projekt je dále</w:t>
      </w:r>
      <w:r>
        <w:rPr>
          <w:rStyle w:val="doplnittext"/>
        </w:rPr>
        <w:t xml:space="preserve"> možno rozšířit</w:t>
      </w:r>
      <w:r w:rsidR="003C1D65">
        <w:rPr>
          <w:rStyle w:val="doplnittext"/>
        </w:rPr>
        <w:t xml:space="preserve"> o rozpoznávání obrazu místo QR kódu či podporu rozšířené reality.</w:t>
      </w:r>
    </w:p>
    <w:p w14:paraId="1E701CF0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74FFF062" w14:textId="4FD9AC1C" w:rsidR="00DD0456" w:rsidRDefault="003B2B9F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 w:rsidR="00DD0456">
        <w:t>úvod</w:t>
      </w:r>
      <w:r w:rsidR="00DD0456">
        <w:tab/>
      </w:r>
      <w:r w:rsidR="00DD0456">
        <w:fldChar w:fldCharType="begin"/>
      </w:r>
      <w:r w:rsidR="00DD0456">
        <w:instrText xml:space="preserve"> PAGEREF _Toc223896917 \h </w:instrText>
      </w:r>
      <w:r w:rsidR="00DD0456">
        <w:fldChar w:fldCharType="separate"/>
      </w:r>
      <w:r w:rsidR="00DD0456">
        <w:t>9</w:t>
      </w:r>
      <w:r w:rsidR="00DD0456">
        <w:fldChar w:fldCharType="end"/>
      </w:r>
    </w:p>
    <w:p w14:paraId="19B5E4C0" w14:textId="33353DE4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Použité technologie</w:t>
      </w:r>
      <w:r>
        <w:tab/>
      </w:r>
      <w:r>
        <w:fldChar w:fldCharType="begin"/>
      </w:r>
      <w:r>
        <w:instrText xml:space="preserve"> PAGEREF _Toc223896918 \h </w:instrText>
      </w:r>
      <w:r>
        <w:fldChar w:fldCharType="separate"/>
      </w:r>
      <w:r>
        <w:t>11</w:t>
      </w:r>
      <w:r>
        <w:fldChar w:fldCharType="end"/>
      </w:r>
    </w:p>
    <w:p w14:paraId="72156B0B" w14:textId="799222D8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Flutter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B88845" w14:textId="6B3E724C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Serverpod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450A1E5" w14:textId="6D4A7D8D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45FBE6F" w14:textId="137F9F34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Návrh řešení</w:t>
      </w:r>
      <w:r>
        <w:tab/>
      </w:r>
      <w:r>
        <w:fldChar w:fldCharType="begin"/>
      </w:r>
      <w:r>
        <w:instrText xml:space="preserve"> PAGEREF _Toc223896922 \h </w:instrText>
      </w:r>
      <w:r>
        <w:fldChar w:fldCharType="separate"/>
      </w:r>
      <w:r>
        <w:t>12</w:t>
      </w:r>
      <w:r>
        <w:fldChar w:fldCharType="end"/>
      </w:r>
    </w:p>
    <w:p w14:paraId="581985E9" w14:textId="2398732D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Návrh uživatelského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6331076" w14:textId="25DA2BEE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Návrh databáze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00B7062" w14:textId="0D557E6B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Architektura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1E3408F" w14:textId="4F3C91A7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Implementace</w:t>
      </w:r>
      <w:r>
        <w:tab/>
      </w:r>
      <w:r>
        <w:fldChar w:fldCharType="begin"/>
      </w:r>
      <w:r>
        <w:instrText xml:space="preserve"> PAGEREF _Toc223896926 \h </w:instrText>
      </w:r>
      <w:r>
        <w:fldChar w:fldCharType="separate"/>
      </w:r>
      <w:r>
        <w:t>13</w:t>
      </w:r>
      <w:r>
        <w:fldChar w:fldCharType="end"/>
      </w:r>
    </w:p>
    <w:p w14:paraId="6630896F" w14:textId="33A966CE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Mobilní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F155F35" w14:textId="30295DB9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Serverová část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1F26612" w14:textId="37969A03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Administrační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B429714" w14:textId="22552C9C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Možné budoucí rozšíření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4AAD299" w14:textId="007805D4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Repozitář s řešením práce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5E2CD8" w14:textId="4968D3EB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Testování</w:t>
      </w:r>
      <w:r>
        <w:tab/>
      </w:r>
      <w:r>
        <w:fldChar w:fldCharType="begin"/>
      </w:r>
      <w:r>
        <w:instrText xml:space="preserve"> PAGEREF _Toc223896932 \h </w:instrText>
      </w:r>
      <w:r>
        <w:fldChar w:fldCharType="separate"/>
      </w:r>
      <w:r>
        <w:t>14</w:t>
      </w:r>
      <w:r>
        <w:fldChar w:fldCharType="end"/>
      </w:r>
    </w:p>
    <w:p w14:paraId="2FEB3EA6" w14:textId="152F4E59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Průběh testování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ECF3A86" w14:textId="11D0F874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Testování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F0506D1" w14:textId="373E44E0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EE33534" w14:textId="70C08B9C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D7CC4FD" w14:textId="3ED9387D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69DE120" w14:textId="21428813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1D2397A" w14:textId="76137208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4.2.5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8F3E7A5" w14:textId="27937FDB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4.2.6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00A7531" w14:textId="79621F56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Závěr z testování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C3EA0E2" w14:textId="2BDF8CAE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Uživatelská Dokumentace</w:t>
      </w:r>
      <w:r>
        <w:tab/>
      </w:r>
      <w:r>
        <w:fldChar w:fldCharType="begin"/>
      </w:r>
      <w:r>
        <w:instrText xml:space="preserve"> PAGEREF _Toc223896942 \h </w:instrText>
      </w:r>
      <w:r>
        <w:fldChar w:fldCharType="separate"/>
      </w:r>
      <w:r>
        <w:t>17</w:t>
      </w:r>
      <w:r>
        <w:fldChar w:fldCharType="end"/>
      </w:r>
    </w:p>
    <w:p w14:paraId="29AECDE7" w14:textId="304A6902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Instalace a spuštění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1DDB8E" w14:textId="11934177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Mobilní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E7C98BF" w14:textId="02186AC3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5.1.2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Administrační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CFCC023" w14:textId="75AEB53E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Instalace na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763D602" w14:textId="2AC915D3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Popis fungování mobilní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C15D5A7" w14:textId="47945552" w:rsidR="00DD0456" w:rsidRDefault="00DD0456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Popis fungování administračního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CB25A16" w14:textId="51375492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5.4.1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Přihlášení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136BF8F" w14:textId="6A0AB652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lastRenderedPageBreak/>
        <w:t>5.4.2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Správa obsahu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C5F81F4" w14:textId="241A0555" w:rsidR="00DD0456" w:rsidRDefault="00DD0456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5.4.3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Správa uživatel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7093F89" w14:textId="07D41B29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Závěr</w:t>
      </w:r>
      <w:r>
        <w:tab/>
      </w:r>
      <w:r>
        <w:fldChar w:fldCharType="begin"/>
      </w:r>
      <w:r>
        <w:instrText xml:space="preserve"> PAGEREF _Toc223896952 \h </w:instrText>
      </w:r>
      <w:r>
        <w:fldChar w:fldCharType="separate"/>
      </w:r>
      <w:r>
        <w:t>19</w:t>
      </w:r>
      <w:r>
        <w:fldChar w:fldCharType="end"/>
      </w:r>
    </w:p>
    <w:p w14:paraId="68D76490" w14:textId="1D81CFF3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_Toc223896953 \h </w:instrText>
      </w:r>
      <w:r>
        <w:fldChar w:fldCharType="separate"/>
      </w:r>
      <w:r>
        <w:t>20</w:t>
      </w:r>
      <w:r>
        <w:fldChar w:fldCharType="end"/>
      </w:r>
    </w:p>
    <w:p w14:paraId="2A39DF3A" w14:textId="377294C5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_Toc223896954 \h </w:instrText>
      </w:r>
      <w:r>
        <w:fldChar w:fldCharType="separate"/>
      </w:r>
      <w:r>
        <w:t>21</w:t>
      </w:r>
      <w:r>
        <w:fldChar w:fldCharType="end"/>
      </w:r>
    </w:p>
    <w:p w14:paraId="093571AA" w14:textId="4E9EAC6B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obrázků</w:t>
      </w:r>
      <w:r>
        <w:tab/>
      </w:r>
      <w:r>
        <w:fldChar w:fldCharType="begin"/>
      </w:r>
      <w:r>
        <w:instrText xml:space="preserve"> PAGEREF _Toc223896955 \h </w:instrText>
      </w:r>
      <w:r>
        <w:fldChar w:fldCharType="separate"/>
      </w:r>
      <w:r>
        <w:t>22</w:t>
      </w:r>
      <w:r>
        <w:fldChar w:fldCharType="end"/>
      </w:r>
    </w:p>
    <w:p w14:paraId="62564612" w14:textId="752756BB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tabulek</w:t>
      </w:r>
      <w:r>
        <w:tab/>
      </w:r>
      <w:r>
        <w:fldChar w:fldCharType="begin"/>
      </w:r>
      <w:r>
        <w:instrText xml:space="preserve"> PAGEREF _Toc223896956 \h </w:instrText>
      </w:r>
      <w:r>
        <w:fldChar w:fldCharType="separate"/>
      </w:r>
      <w:r>
        <w:t>23</w:t>
      </w:r>
      <w:r>
        <w:fldChar w:fldCharType="end"/>
      </w:r>
    </w:p>
    <w:p w14:paraId="22CB0D0A" w14:textId="3DA2E277" w:rsidR="00DD0456" w:rsidRDefault="00DD045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Příloh</w:t>
      </w:r>
      <w:r>
        <w:tab/>
      </w:r>
      <w:r>
        <w:fldChar w:fldCharType="begin"/>
      </w:r>
      <w:r>
        <w:instrText xml:space="preserve"> PAGEREF _Toc223896957 \h </w:instrText>
      </w:r>
      <w:r>
        <w:fldChar w:fldCharType="separate"/>
      </w:r>
      <w:r>
        <w:t>24</w:t>
      </w:r>
      <w:r>
        <w:fldChar w:fldCharType="end"/>
      </w:r>
    </w:p>
    <w:p w14:paraId="6BE10CDC" w14:textId="29694C2B" w:rsidR="00FA3ABF" w:rsidRDefault="003B2B9F">
      <w:r>
        <w:rPr>
          <w:noProof/>
          <w:sz w:val="22"/>
          <w:szCs w:val="28"/>
        </w:rPr>
        <w:fldChar w:fldCharType="end"/>
      </w:r>
    </w:p>
    <w:p w14:paraId="33B7375A" w14:textId="77777777" w:rsidR="00FA3ABF" w:rsidRDefault="00FA3ABF">
      <w:pPr>
        <w:sectPr w:rsidR="00FA3ABF">
          <w:headerReference w:type="even" r:id="rId12"/>
          <w:footerReference w:type="even" r:id="rId13"/>
          <w:footerReference w:type="default" r:id="rId14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16D35309" w14:textId="77777777" w:rsidR="00FA3ABF" w:rsidRDefault="00FA3ABF" w:rsidP="00C565FB">
      <w:pPr>
        <w:pStyle w:val="NadpisHlavniNecisl"/>
      </w:pPr>
      <w:bookmarkStart w:id="5" w:name="_Toc37577730"/>
      <w:bookmarkStart w:id="6" w:name="_Toc223896917"/>
      <w:r>
        <w:lastRenderedPageBreak/>
        <w:t>úvod</w:t>
      </w:r>
      <w:bookmarkEnd w:id="5"/>
      <w:bookmarkEnd w:id="6"/>
    </w:p>
    <w:p w14:paraId="49727469" w14:textId="729C0708" w:rsidR="00DA7DC6" w:rsidRDefault="00AD19B4" w:rsidP="00DA7DC6">
      <w:r>
        <w:t>V dnešní době se využívají technologie, které propojují fyzický svět s digitálním, stále více</w:t>
      </w:r>
      <w:r w:rsidR="00533D8D">
        <w:t xml:space="preserve"> a více.</w:t>
      </w:r>
      <w:r>
        <w:t xml:space="preserve"> Jednou z těchto moderních technologií jsou QR kódy, se kterými se dnes už setkáváme na denní bázi, například v restauraci jako odkaz na online menu, či na placení nebo </w:t>
      </w:r>
      <w:r w:rsidR="009F665C">
        <w:t>například</w:t>
      </w:r>
      <w:r>
        <w:t xml:space="preserve"> na reklamních plakátech. </w:t>
      </w:r>
      <w:r w:rsidR="00EC33AB">
        <w:t>Tato práce se zabývá návrhem a realizací mobilní aplikace pro prezentaci produktů právě za pomoci QR kódu. Toto téma jsem si vybral</w:t>
      </w:r>
      <w:r w:rsidR="007C5CE0">
        <w:t>,</w:t>
      </w:r>
      <w:r w:rsidR="009F665C">
        <w:t xml:space="preserve"> jelikož se jednalo o reálný projekt, jež chtěla vytvořit firma J</w:t>
      </w:r>
      <w:r w:rsidR="007C5CE0">
        <w:t xml:space="preserve">AMAI CAFE, </w:t>
      </w:r>
      <w:proofErr w:type="spellStart"/>
      <w:r w:rsidR="007C5CE0">
        <w:t>s.r.o</w:t>
      </w:r>
      <w:proofErr w:type="spellEnd"/>
      <w:r w:rsidR="009F665C">
        <w:t xml:space="preserve"> pro prezentaci jejich směsí káv za pomocí QR kódů</w:t>
      </w:r>
      <w:r w:rsidR="007C5CE0">
        <w:t xml:space="preserve"> a zároveň mi umožňuje použít znalosti získané během studia střední školy. Pomocí mobilního telefonu je tak možné získat další informace o produktu, například formou videa nebo dalších informacích ve formě textu.</w:t>
      </w:r>
    </w:p>
    <w:p w14:paraId="1EF3FDFF" w14:textId="77777777" w:rsidR="00191C7F" w:rsidRDefault="00191C7F" w:rsidP="00DA7DC6"/>
    <w:p w14:paraId="761714D4" w14:textId="7AA91D3D" w:rsidR="00191C7F" w:rsidRDefault="007C5CE0" w:rsidP="00DA7DC6">
      <w:r>
        <w:t xml:space="preserve">Východiskem práce je </w:t>
      </w:r>
      <w:r w:rsidR="00A67CB0">
        <w:t>realita,</w:t>
      </w:r>
      <w:r>
        <w:t xml:space="preserve"> že běžné obaly produktů mají omezený prostor a nepředstaví produkt, tak dobře jako video o produktu. Díky aplikací můžeme produkt zákazníkovi detailně </w:t>
      </w:r>
      <w:r w:rsidR="00191C7F">
        <w:t>představit ať už za pomocí videa nebo dalších informací, které by se na obal nemusely vměstnat.</w:t>
      </w:r>
    </w:p>
    <w:p w14:paraId="71D92620" w14:textId="77777777" w:rsidR="00191C7F" w:rsidRDefault="00191C7F" w:rsidP="00DA7DC6"/>
    <w:p w14:paraId="5CC4C184" w14:textId="367A152E" w:rsidR="00191C7F" w:rsidRDefault="00191C7F" w:rsidP="00DA7DC6">
      <w:r>
        <w:t>Cílovou skupinou aplikace jsou hlavně stálí zákazníci firmy JAMAI CAFE, s.r.o., kteří si chtějí při výběru dozvědět o produktu co nejrychleji co nejvíce. Aplikace musí být proto dostatečně intuitivní na ovládání a přehledná. Druhou cílovou skupinou jsou administrátoři, například zaměstnanci firmy, kteří pomocí webového rozhraní spravují produkty, přiřazují k nim QR kódy a videa.</w:t>
      </w:r>
    </w:p>
    <w:p w14:paraId="70892A4F" w14:textId="77777777" w:rsidR="00191C7F" w:rsidRDefault="00191C7F" w:rsidP="00DA7DC6"/>
    <w:p w14:paraId="1714FA08" w14:textId="31BA367C" w:rsidR="00191C7F" w:rsidRDefault="00191C7F" w:rsidP="00DA7DC6">
      <w:r>
        <w:t xml:space="preserve">Z technologického hlediska je práce zaměřena na moderní nástroje používané při vývoji mobilních aplikací. Pro administrační rozhraní a mobilní aplikaci je použit framework </w:t>
      </w:r>
      <w:proofErr w:type="spellStart"/>
      <w:r>
        <w:t>Flutter</w:t>
      </w:r>
      <w:proofErr w:type="spellEnd"/>
      <w:r>
        <w:t xml:space="preserve">, který je </w:t>
      </w:r>
      <w:r w:rsidR="005660A9">
        <w:t>multiplatformní,</w:t>
      </w:r>
      <w:r>
        <w:t xml:space="preserve"> a tak umožňuje vytvářet aplikace pro například Android a </w:t>
      </w:r>
      <w:r w:rsidR="00192C8C">
        <w:t>i</w:t>
      </w:r>
      <w:r>
        <w:t>OS pomocí jednoho zdrojového kódu. Serverová část aplikace je řešena pomocí</w:t>
      </w:r>
      <w:r w:rsidR="005660A9">
        <w:t xml:space="preserve"> technologie </w:t>
      </w:r>
      <w:proofErr w:type="spellStart"/>
      <w:r w:rsidR="005660A9">
        <w:t>Serverpod</w:t>
      </w:r>
      <w:proofErr w:type="spellEnd"/>
      <w:r w:rsidR="005660A9">
        <w:t xml:space="preserve">, která komunikuje mezi aplikací a databází. Pro ukládání dat je použita databáze </w:t>
      </w:r>
      <w:proofErr w:type="spellStart"/>
      <w:r w:rsidR="005660A9">
        <w:t>PostgreSQL</w:t>
      </w:r>
      <w:proofErr w:type="spellEnd"/>
      <w:r w:rsidR="005660A9">
        <w:t>. Technologie byly vybrány na základě důkladné analýzy a s ohledem na jejich použití v rámci maturitní práce a nadále pak v praxi.</w:t>
      </w:r>
    </w:p>
    <w:p w14:paraId="7AFAEA74" w14:textId="77777777" w:rsidR="005660A9" w:rsidRDefault="005660A9" w:rsidP="00DA7DC6"/>
    <w:p w14:paraId="12B58DE6" w14:textId="77777777" w:rsidR="00C60EAF" w:rsidRDefault="005660A9" w:rsidP="00474937">
      <w:r>
        <w:t xml:space="preserve">Jsou některé aplikace, které nabízejí podobné propojení produktu s digitálním obsahem. Příkladem je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Wine</w:t>
      </w:r>
      <w:proofErr w:type="spellEnd"/>
      <w:r>
        <w:t xml:space="preserve"> to </w:t>
      </w:r>
      <w:proofErr w:type="spellStart"/>
      <w:r>
        <w:t>Life</w:t>
      </w:r>
      <w:proofErr w:type="spellEnd"/>
      <w:r>
        <w:t xml:space="preserve"> – aplikace po načtení obrázku na obalu vína spustí k vínu 3d video v rozšířené realitě. Další aplikací je </w:t>
      </w:r>
      <w:proofErr w:type="spellStart"/>
      <w:r>
        <w:t>Smartify</w:t>
      </w:r>
      <w:proofErr w:type="spellEnd"/>
      <w:r>
        <w:t xml:space="preserve">, která umožňuje naskenovat umělecké dílo a získat tak informace o autorovi a díle. Dalším příkladem je aplikace </w:t>
      </w:r>
      <w:proofErr w:type="spellStart"/>
      <w:r>
        <w:t>Barcode</w:t>
      </w:r>
      <w:proofErr w:type="spellEnd"/>
      <w:r>
        <w:t xml:space="preserve"> </w:t>
      </w:r>
      <w:proofErr w:type="spellStart"/>
      <w:r>
        <w:t>Lookup</w:t>
      </w:r>
      <w:proofErr w:type="spellEnd"/>
      <w:r>
        <w:t>, která umožňuje skenovat čárové kódy a získat informace o produktech včetně recenzí a cen. Oproti těmto řešením bude tato aplikace jednodušší, přizpůsobena konkrétnímu účelu a doplněna administračním rozhraním</w:t>
      </w:r>
      <w:r w:rsidR="00192C8C">
        <w:t>.</w:t>
      </w:r>
    </w:p>
    <w:p w14:paraId="675162EC" w14:textId="77777777" w:rsidR="00C60EAF" w:rsidRDefault="00C60EAF" w:rsidP="00474937"/>
    <w:p w14:paraId="2AFF07C9" w14:textId="5A115E09" w:rsidR="00474937" w:rsidRDefault="00474937" w:rsidP="00474937">
      <w:r>
        <w:t>Hlavním cílem maturitní práce je navrhnout, naprogramovat a otestovat mobilní aplikaci, která bude sloužit k prezentaci směsí kávy pomocí QR kódů</w:t>
      </w:r>
      <w:r w:rsidR="00DA7DC6">
        <w:t xml:space="preserve"> i se serverovou části a administračním rozhraním. Tento cíl je rozdělen do několika menších cílů</w:t>
      </w:r>
      <w:r w:rsidR="00167544">
        <w:t>.</w:t>
      </w:r>
    </w:p>
    <w:p w14:paraId="46E6EE3D" w14:textId="77777777" w:rsidR="00191C7F" w:rsidRDefault="00191C7F" w:rsidP="00474937"/>
    <w:p w14:paraId="6DCD0F8A" w14:textId="36750324" w:rsidR="009F665C" w:rsidRDefault="00167544" w:rsidP="00474937">
      <w:r>
        <w:t xml:space="preserve">Jedním z nich je </w:t>
      </w:r>
      <w:r w:rsidR="00192C8C">
        <w:t>navržení</w:t>
      </w:r>
      <w:r>
        <w:t xml:space="preserve"> a vytvoření uživatelské</w:t>
      </w:r>
      <w:r w:rsidR="00973AD8">
        <w:t xml:space="preserve">ho rozhraní </w:t>
      </w:r>
      <w:r>
        <w:t>tedy vytvoření aplikace pro mobilní zařízení. Aplikace umožní načtení QR kódu pomocí kamery mobilního zařízení, po jeho načtení se spustí video, které je s daným QR kódem propojeno. A po přehrání videa se zobrazí možnost přehrát jej znovu, pod touto možností bude název naskenované směsi a její krátký popis a ve spodní části dvě tlačítka: Složení – po jejímž stisknutí se zobrazí detailní složení směsi kávy a Více informací – po jejímž stisknutím se zobrazí rozšířený popis produktu.</w:t>
      </w:r>
      <w:r w:rsidR="00973AD8">
        <w:t xml:space="preserve"> Aplikace bude multiplatformní tedy vhodná pro Android i pro </w:t>
      </w:r>
      <w:r w:rsidR="00192C8C">
        <w:t>i</w:t>
      </w:r>
      <w:r w:rsidR="00973AD8">
        <w:t>OS.</w:t>
      </w:r>
      <w:r w:rsidR="00191C7F">
        <w:t xml:space="preserve"> </w:t>
      </w:r>
      <w:r w:rsidR="00973AD8">
        <w:t>Dále bude vytvořeno administrační rozhraní aplikace, kde bude možná správa uživatel a obsahu – jako přidávání, úprava a odstraňování jednotlivých směsí, ke kterým bude možno přiřadit QR kód, obrázky a video, jež se po načtení QR kódu přehraje.</w:t>
      </w:r>
      <w:r w:rsidR="009F665C">
        <w:t xml:space="preserve"> </w:t>
      </w:r>
      <w:r w:rsidR="00973AD8">
        <w:t>A nakonec bude navrhnuta a vytvořena databáze, do které se budou všechny informace ukládat a z ni</w:t>
      </w:r>
      <w:r w:rsidR="00192C8C">
        <w:t>ch</w:t>
      </w:r>
      <w:r w:rsidR="00973AD8">
        <w:t xml:space="preserve"> se budou všechny informace následně načítat</w:t>
      </w:r>
      <w:r w:rsidR="009F665C">
        <w:t>.</w:t>
      </w:r>
      <w:r w:rsidR="00191C7F">
        <w:t xml:space="preserve"> </w:t>
      </w:r>
      <w:r w:rsidR="009F665C">
        <w:t>Po dokončení celé aplikace bude vytvořena uživatelská příručka a aplikace bude otestována. A bude zpracován záznam z testování spolu se zpětnou vazbou od zadavatele projektu.</w:t>
      </w:r>
    </w:p>
    <w:p w14:paraId="23593379" w14:textId="77777777" w:rsidR="00191C7F" w:rsidRDefault="00191C7F" w:rsidP="00474937"/>
    <w:p w14:paraId="3EC4F3BE" w14:textId="658D441B" w:rsidR="009F665C" w:rsidRDefault="009F665C" w:rsidP="00474937">
      <w:r>
        <w:t>Jako možné rozšíření aplikace je možno implementovat prvky rozšířené reality, kdy se video promítne přímo na obal kávy prostřednictvím kamery a také to že místo skenování QR kódu rozpozná aplikace obrázek na obalu kávy.</w:t>
      </w:r>
    </w:p>
    <w:p w14:paraId="425F4F31" w14:textId="77777777" w:rsidR="009F665C" w:rsidRPr="00474937" w:rsidRDefault="009F665C" w:rsidP="00474937"/>
    <w:p w14:paraId="79695F88" w14:textId="21F6A7C3" w:rsidR="00C60EAF" w:rsidRDefault="00533D8D" w:rsidP="00C565FB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3896918"/>
      <w:r>
        <w:lastRenderedPageBreak/>
        <w:t>Použité technologie</w:t>
      </w:r>
      <w:bookmarkEnd w:id="11"/>
    </w:p>
    <w:p w14:paraId="1E91BA0E" w14:textId="7D3366E0" w:rsidR="00057C4C" w:rsidRDefault="00DF0598" w:rsidP="0079733F">
      <w:pPr>
        <w:pStyle w:val="Nadpis2"/>
      </w:pPr>
      <w:bookmarkStart w:id="12" w:name="_Toc223896919"/>
      <w:proofErr w:type="spellStart"/>
      <w:r>
        <w:t>Flutter</w:t>
      </w:r>
      <w:bookmarkEnd w:id="12"/>
      <w:proofErr w:type="spellEnd"/>
    </w:p>
    <w:p w14:paraId="65DB373E" w14:textId="5F4FF5CD" w:rsidR="00B80D8F" w:rsidRPr="00B80D8F" w:rsidRDefault="00B80D8F" w:rsidP="008E1E16">
      <w:r>
        <w:t xml:space="preserve">Hlavní framework celé aplikace, díky němuž je aplikace multiplatformní, a to jak na android a </w:t>
      </w:r>
      <w:proofErr w:type="spellStart"/>
      <w:r>
        <w:t>ios</w:t>
      </w:r>
      <w:proofErr w:type="spellEnd"/>
      <w:r>
        <w:t xml:space="preserve"> tak i na web (administrační rozhraní), tento framework používá programovací jazyk </w:t>
      </w:r>
      <w:proofErr w:type="spellStart"/>
      <w:r>
        <w:t>Dart</w:t>
      </w:r>
      <w:proofErr w:type="spellEnd"/>
    </w:p>
    <w:p w14:paraId="3EF0FBE0" w14:textId="3A983B58" w:rsidR="00DF0598" w:rsidRDefault="00DF0598" w:rsidP="00DF0598">
      <w:pPr>
        <w:pStyle w:val="Nadpis2"/>
      </w:pPr>
      <w:bookmarkStart w:id="13" w:name="_Toc223896920"/>
      <w:proofErr w:type="spellStart"/>
      <w:r>
        <w:t>Serverpod</w:t>
      </w:r>
      <w:bookmarkEnd w:id="13"/>
      <w:proofErr w:type="spellEnd"/>
    </w:p>
    <w:p w14:paraId="180F852C" w14:textId="70F39495" w:rsidR="00C35D99" w:rsidRPr="00C35D99" w:rsidRDefault="00C35D99" w:rsidP="008E1E16">
      <w:proofErr w:type="spellStart"/>
      <w:r>
        <w:t>Serverpod</w:t>
      </w:r>
      <w:proofErr w:type="spellEnd"/>
      <w:r>
        <w:t xml:space="preserve"> je </w:t>
      </w:r>
      <w:proofErr w:type="spellStart"/>
      <w:r>
        <w:t>backendový</w:t>
      </w:r>
      <w:proofErr w:type="spellEnd"/>
      <w:r>
        <w:t xml:space="preserve"> framework pro </w:t>
      </w:r>
      <w:proofErr w:type="spellStart"/>
      <w:r>
        <w:t>flutter</w:t>
      </w:r>
      <w:proofErr w:type="spellEnd"/>
      <w:r>
        <w:t xml:space="preserve">, umožňuje </w:t>
      </w:r>
      <w:r w:rsidR="001263FF">
        <w:t xml:space="preserve">krom samotné aplikace napsat ve </w:t>
      </w:r>
      <w:proofErr w:type="spellStart"/>
      <w:r w:rsidR="001263FF">
        <w:t>flutteru</w:t>
      </w:r>
      <w:proofErr w:type="spellEnd"/>
      <w:r w:rsidR="001263FF">
        <w:t xml:space="preserve"> i </w:t>
      </w:r>
      <w:proofErr w:type="spellStart"/>
      <w:r w:rsidR="001263FF">
        <w:t>backendové</w:t>
      </w:r>
      <w:proofErr w:type="spellEnd"/>
      <w:r w:rsidR="001263FF">
        <w:t xml:space="preserve"> rozhraní propojené s databází na které aplikace může pak volat a získávat z něj pak informace z databáze anebo v případě administrační části pomocí něj do databáze zapisovat</w:t>
      </w:r>
    </w:p>
    <w:p w14:paraId="0657CB24" w14:textId="203C6956" w:rsidR="00DF0598" w:rsidRDefault="00DF0598" w:rsidP="00DF0598">
      <w:pPr>
        <w:pStyle w:val="Nadpis2"/>
      </w:pPr>
      <w:bookmarkStart w:id="14" w:name="_Toc223896921"/>
      <w:proofErr w:type="spellStart"/>
      <w:r>
        <w:t>PostgreSQL</w:t>
      </w:r>
      <w:bookmarkEnd w:id="14"/>
      <w:proofErr w:type="spellEnd"/>
    </w:p>
    <w:p w14:paraId="0BA5E982" w14:textId="5D62879D" w:rsidR="001263FF" w:rsidRPr="001263FF" w:rsidRDefault="001263FF" w:rsidP="008E1E16">
      <w:proofErr w:type="spellStart"/>
      <w:r>
        <w:t>PostgresSQL</w:t>
      </w:r>
      <w:proofErr w:type="spellEnd"/>
      <w:r>
        <w:t xml:space="preserve"> doporučená relační databáze pro používání se </w:t>
      </w:r>
      <w:proofErr w:type="spellStart"/>
      <w:r>
        <w:t>Serverpodem</w:t>
      </w:r>
      <w:proofErr w:type="spellEnd"/>
      <w:r>
        <w:t>, sloužící pro ukládání, načítání a zpracovávání dat</w:t>
      </w:r>
    </w:p>
    <w:p w14:paraId="0E4171D9" w14:textId="2AFE7B43" w:rsidR="0079733F" w:rsidRDefault="0079733F" w:rsidP="0079733F">
      <w:pPr>
        <w:pStyle w:val="Nadpis1"/>
      </w:pPr>
      <w:bookmarkStart w:id="15" w:name="_Toc222818165"/>
      <w:bookmarkStart w:id="16" w:name="_Toc222818167"/>
      <w:bookmarkStart w:id="17" w:name="_Toc222818168"/>
      <w:bookmarkStart w:id="18" w:name="_Toc223896922"/>
      <w:bookmarkEnd w:id="15"/>
      <w:bookmarkEnd w:id="16"/>
      <w:bookmarkEnd w:id="17"/>
      <w:r>
        <w:lastRenderedPageBreak/>
        <w:t>Návrh řešení</w:t>
      </w:r>
      <w:bookmarkEnd w:id="18"/>
    </w:p>
    <w:p w14:paraId="33EE3720" w14:textId="2D2C1B5B" w:rsidR="0079733F" w:rsidRDefault="0079733F" w:rsidP="0079733F">
      <w:pPr>
        <w:pStyle w:val="Nadpis2"/>
      </w:pPr>
      <w:bookmarkStart w:id="19" w:name="_Toc223896923"/>
      <w:r>
        <w:t>Návrh uživatelského rozhraní</w:t>
      </w:r>
      <w:bookmarkEnd w:id="19"/>
    </w:p>
    <w:p w14:paraId="7E2CCE62" w14:textId="2728A39C" w:rsidR="008E1E16" w:rsidRDefault="008E1E16" w:rsidP="008E1E16">
      <w:r>
        <w:t>Při návrhu uživatelského rozhrání jsem využil firemních fontů a barev</w:t>
      </w:r>
    </w:p>
    <w:p w14:paraId="101341C9" w14:textId="09D3F1CE" w:rsidR="008E1E16" w:rsidRDefault="008E1E16" w:rsidP="008E1E16">
      <w:r w:rsidRPr="008E1E16">
        <w:drawing>
          <wp:inline distT="0" distB="0" distL="0" distR="0" wp14:anchorId="22F01D11" wp14:editId="34DD1B7D">
            <wp:extent cx="6120765" cy="1456055"/>
            <wp:effectExtent l="0" t="0" r="635" b="4445"/>
            <wp:docPr id="535772869" name="Obrázek 1" descr="Obsah obrázku text, Multimediální software, software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2869" name="Obrázek 1" descr="Obsah obrázku text, Multimediální software, software, snímek obrazovky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4DDE" w14:textId="0776E1A7" w:rsidR="008E1E16" w:rsidRPr="008E1E16" w:rsidRDefault="008E1E16" w:rsidP="00315EE7">
      <w:r w:rsidRPr="008E1E16">
        <w:drawing>
          <wp:inline distT="0" distB="0" distL="0" distR="0" wp14:anchorId="76BB6F46" wp14:editId="288DC7F2">
            <wp:extent cx="6120765" cy="3778250"/>
            <wp:effectExtent l="0" t="0" r="635" b="6350"/>
            <wp:docPr id="792815543" name="Obrázek 1" descr="Obsah obrázku Obdélník, software, design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5543" name="Obrázek 1" descr="Obsah obrázku Obdélník, software, design, snímek obrazovky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9DC0" w14:textId="1C9C73BC" w:rsidR="0079733F" w:rsidRDefault="0079733F" w:rsidP="0079733F">
      <w:pPr>
        <w:pStyle w:val="Nadpis2"/>
      </w:pPr>
      <w:bookmarkStart w:id="20" w:name="_Toc223896924"/>
      <w:r>
        <w:lastRenderedPageBreak/>
        <w:t>Návrh databáze</w:t>
      </w:r>
      <w:bookmarkEnd w:id="20"/>
    </w:p>
    <w:p w14:paraId="1C8302D4" w14:textId="367D91E2" w:rsidR="008E1E16" w:rsidRPr="008E1E16" w:rsidRDefault="008E1E16" w:rsidP="00315EE7">
      <w:r w:rsidRPr="008E1E16">
        <w:drawing>
          <wp:inline distT="0" distB="0" distL="0" distR="0" wp14:anchorId="0A5260D3" wp14:editId="04008BDE">
            <wp:extent cx="6120765" cy="6471920"/>
            <wp:effectExtent l="0" t="0" r="635" b="5080"/>
            <wp:docPr id="2035826183" name="Obrázek 1" descr="Obsah obrázku snímek obrazovky, text, 3d modelování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6183" name="Obrázek 1" descr="Obsah obrázku snímek obrazovky, text, 3d modelování, design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1A6D" w14:textId="4593454D" w:rsidR="0079733F" w:rsidRDefault="0079733F" w:rsidP="0079733F">
      <w:pPr>
        <w:pStyle w:val="Nadpis2"/>
      </w:pPr>
      <w:bookmarkStart w:id="21" w:name="_Toc223896925"/>
      <w:r>
        <w:t>Architektura aplikace</w:t>
      </w:r>
      <w:bookmarkEnd w:id="21"/>
    </w:p>
    <w:p w14:paraId="00CE913D" w14:textId="42AF4129" w:rsidR="00315EE7" w:rsidRPr="00315EE7" w:rsidRDefault="00315EE7" w:rsidP="00315EE7">
      <w:r>
        <w:t xml:space="preserve">Aplikace načte QR kód na obalu kávy, pošle požadavek na serverové rozhraní které se podívá mu z databáze načte </w:t>
      </w:r>
      <w:proofErr w:type="spellStart"/>
      <w:r>
        <w:t>url</w:t>
      </w:r>
      <w:proofErr w:type="spellEnd"/>
      <w:r>
        <w:t xml:space="preserve"> videa, </w:t>
      </w:r>
      <w:proofErr w:type="spellStart"/>
      <w:r>
        <w:t>url</w:t>
      </w:r>
      <w:proofErr w:type="spellEnd"/>
      <w:r>
        <w:t xml:space="preserve"> obrázku kávy a informace o kávě tyto informace přepošle zpátky mobilní aplikaci ta pak dle začne </w:t>
      </w:r>
      <w:proofErr w:type="spellStart"/>
      <w:r>
        <w:t>streamovat</w:t>
      </w:r>
      <w:proofErr w:type="spellEnd"/>
      <w:r>
        <w:t xml:space="preserve"> video z </w:t>
      </w:r>
      <w:proofErr w:type="spellStart"/>
      <w:r>
        <w:t>url</w:t>
      </w:r>
      <w:proofErr w:type="spellEnd"/>
      <w:r>
        <w:t xml:space="preserve"> a po jeho přehrání načte a zobrazí obrázek kávy s dalšími informacemi o ní jakmile se daná směs zavře zobrazí se zase hlavní obrazovka a proces se může znovu opakovat</w:t>
      </w:r>
    </w:p>
    <w:p w14:paraId="44157127" w14:textId="4D0D1B9F" w:rsidR="0079733F" w:rsidRDefault="0079733F" w:rsidP="0079733F">
      <w:pPr>
        <w:pStyle w:val="Nadpis1"/>
      </w:pPr>
      <w:bookmarkStart w:id="22" w:name="_Toc223896926"/>
      <w:r>
        <w:lastRenderedPageBreak/>
        <w:t>Implementace</w:t>
      </w:r>
      <w:bookmarkEnd w:id="22"/>
    </w:p>
    <w:p w14:paraId="21E103A2" w14:textId="09B3F374" w:rsidR="0079733F" w:rsidRDefault="0079733F" w:rsidP="0079733F">
      <w:pPr>
        <w:pStyle w:val="Nadpis2"/>
      </w:pPr>
      <w:bookmarkStart w:id="23" w:name="_Toc223896927"/>
      <w:r>
        <w:t>Mobilní aplikace</w:t>
      </w:r>
      <w:bookmarkEnd w:id="23"/>
    </w:p>
    <w:p w14:paraId="785F6D7E" w14:textId="5A50325D" w:rsidR="0079733F" w:rsidRDefault="0079733F" w:rsidP="0079733F">
      <w:pPr>
        <w:pStyle w:val="Nadpis2"/>
      </w:pPr>
      <w:bookmarkStart w:id="24" w:name="_Toc223896928"/>
      <w:r>
        <w:t>Serverová část</w:t>
      </w:r>
      <w:bookmarkEnd w:id="24"/>
    </w:p>
    <w:p w14:paraId="673DE403" w14:textId="2988B9A0" w:rsidR="0079733F" w:rsidRDefault="0079733F" w:rsidP="0079733F">
      <w:pPr>
        <w:pStyle w:val="Nadpis2"/>
      </w:pPr>
      <w:bookmarkStart w:id="25" w:name="_Toc223896929"/>
      <w:r>
        <w:t>Administrační rozhraní</w:t>
      </w:r>
      <w:bookmarkEnd w:id="25"/>
    </w:p>
    <w:p w14:paraId="48AB74E6" w14:textId="1C9482CF" w:rsidR="00293BBC" w:rsidRPr="00293BBC" w:rsidRDefault="00293BBC" w:rsidP="00293BBC">
      <w:pPr>
        <w:pStyle w:val="Nadpis2"/>
      </w:pPr>
      <w:bookmarkStart w:id="26" w:name="_Toc223896930"/>
      <w:r>
        <w:t>Možné budoucí rozšíření</w:t>
      </w:r>
      <w:bookmarkEnd w:id="26"/>
    </w:p>
    <w:p w14:paraId="1910E3EB" w14:textId="354A3CB5" w:rsidR="00AF2730" w:rsidRDefault="00AF2730" w:rsidP="00AF2730">
      <w:pPr>
        <w:pStyle w:val="Nadpis2"/>
      </w:pPr>
      <w:bookmarkStart w:id="27" w:name="_Toc223896931"/>
      <w:proofErr w:type="spellStart"/>
      <w:r>
        <w:t>Repozitář</w:t>
      </w:r>
      <w:proofErr w:type="spellEnd"/>
      <w:r>
        <w:t xml:space="preserve"> s řešením práce</w:t>
      </w:r>
      <w:bookmarkEnd w:id="27"/>
    </w:p>
    <w:p w14:paraId="0FF04280" w14:textId="122D44AC" w:rsidR="00AF2730" w:rsidRPr="00AF2730" w:rsidRDefault="00AF2730" w:rsidP="00C14E83">
      <w:r>
        <w:t xml:space="preserve">Odkaz na </w:t>
      </w:r>
      <w:r w:rsidR="00A67CB0">
        <w:t>GitHub</w:t>
      </w:r>
      <w:r>
        <w:t xml:space="preserve"> </w:t>
      </w:r>
      <w:proofErr w:type="spellStart"/>
      <w:r>
        <w:t>repozitář</w:t>
      </w:r>
      <w:proofErr w:type="spellEnd"/>
      <w:r>
        <w:t xml:space="preserve">: </w:t>
      </w:r>
      <w:hyperlink r:id="rId18" w:history="1">
        <w:r w:rsidRPr="005A3E3F">
          <w:rPr>
            <w:rStyle w:val="Hypertextovodkaz"/>
          </w:rPr>
          <w:t>https://github.com/Matej-Straka/Maturitni_Projekt</w:t>
        </w:r>
      </w:hyperlink>
    </w:p>
    <w:p w14:paraId="34653015" w14:textId="66705406" w:rsidR="0079733F" w:rsidRDefault="0079733F" w:rsidP="0079733F">
      <w:pPr>
        <w:pStyle w:val="Nadpis1"/>
      </w:pPr>
      <w:bookmarkStart w:id="28" w:name="_Toc223896932"/>
      <w:r>
        <w:lastRenderedPageBreak/>
        <w:t>Testování</w:t>
      </w:r>
      <w:bookmarkEnd w:id="28"/>
    </w:p>
    <w:p w14:paraId="6B9349B7" w14:textId="60D27F9E" w:rsidR="0079733F" w:rsidRDefault="0079733F" w:rsidP="0079733F">
      <w:pPr>
        <w:pStyle w:val="Nadpis2"/>
      </w:pPr>
      <w:bookmarkStart w:id="29" w:name="_Toc223896933"/>
      <w:r>
        <w:t>Průběh testování</w:t>
      </w:r>
      <w:bookmarkEnd w:id="29"/>
    </w:p>
    <w:p w14:paraId="6A0E60C9" w14:textId="486B04E5" w:rsidR="00B21275" w:rsidRDefault="00B21275" w:rsidP="00B21275">
      <w:r>
        <w:t>Všem testovaným jsem dal vysvětlil k čemu aplikace slouží a dal jim aplikaci otevřenou v uvítací části co se zobrazí při prvním otevření a dále jsem jim dal k dispozici QR kódy káv které v aplikaci byli přidány</w:t>
      </w:r>
    </w:p>
    <w:p w14:paraId="6D188B1F" w14:textId="7DB3C3A9" w:rsidR="00B21275" w:rsidRDefault="00B21275" w:rsidP="00B21275">
      <w:r>
        <w:t xml:space="preserve">Při průběhu testování jsem si zapisoval, co se mi zdálo že jim dělá problém a po dotestování jsem se jich </w:t>
      </w:r>
      <w:proofErr w:type="spellStart"/>
      <w:r>
        <w:t>zeptalm</w:t>
      </w:r>
      <w:proofErr w:type="spellEnd"/>
      <w:r>
        <w:t xml:space="preserve">, jak by hodnotili uživatelskou přívětivost, </w:t>
      </w:r>
      <w:proofErr w:type="spellStart"/>
      <w:r>
        <w:t>intuitivu</w:t>
      </w:r>
      <w:proofErr w:type="spellEnd"/>
      <w:r>
        <w:t xml:space="preserve"> a design aplikace a co by případně zlepšili nebo přidali</w:t>
      </w:r>
    </w:p>
    <w:p w14:paraId="56EF5530" w14:textId="72E575AE" w:rsidR="00271129" w:rsidRPr="00B21275" w:rsidRDefault="00271129" w:rsidP="00DD0456">
      <w:r>
        <w:t>Testované jsem rozdělil dle věku a dle schopnosti ovládat technologie</w:t>
      </w:r>
    </w:p>
    <w:p w14:paraId="078B9FF3" w14:textId="568ADD94" w:rsidR="0079733F" w:rsidRDefault="00B21275" w:rsidP="0079733F">
      <w:pPr>
        <w:pStyle w:val="Nadpis2"/>
      </w:pPr>
      <w:bookmarkStart w:id="30" w:name="_Toc223896934"/>
      <w:r>
        <w:t>Testování</w:t>
      </w:r>
      <w:bookmarkEnd w:id="30"/>
    </w:p>
    <w:p w14:paraId="5B6960D1" w14:textId="6C6658F3" w:rsidR="008C6598" w:rsidRDefault="008C6598" w:rsidP="008C6598">
      <w:pPr>
        <w:pStyle w:val="Nadpis3"/>
      </w:pPr>
      <w:bookmarkStart w:id="31" w:name="_Toc223896935"/>
      <w:r>
        <w:t>Tester 1</w:t>
      </w:r>
      <w:bookmarkEnd w:id="31"/>
    </w:p>
    <w:p w14:paraId="20D88DCA" w14:textId="042F8064" w:rsidR="00B61DC6" w:rsidRDefault="00B61DC6" w:rsidP="00B61DC6">
      <w:r>
        <w:t>Postarší a hůře technicky zdatnější uživatel</w:t>
      </w:r>
    </w:p>
    <w:p w14:paraId="321AE152" w14:textId="0459D274" w:rsidR="001029F0" w:rsidRDefault="001029F0" w:rsidP="00B61DC6">
      <w:r>
        <w:t>Při testování měl problém se čtením, písmo pro něj bez brýlí bylo moc malé</w:t>
      </w:r>
    </w:p>
    <w:p w14:paraId="3483F93A" w14:textId="0C5A2322" w:rsidR="001029F0" w:rsidRDefault="004D28BB" w:rsidP="00B61DC6">
      <w:r>
        <w:t>H</w:t>
      </w:r>
      <w:r w:rsidR="001029F0">
        <w:t>odnocení</w:t>
      </w:r>
      <w:r>
        <w:t>:</w:t>
      </w:r>
    </w:p>
    <w:p w14:paraId="0719C3A7" w14:textId="7CFF5C27" w:rsidR="001029F0" w:rsidRDefault="001029F0" w:rsidP="00B61DC6">
      <w:r>
        <w:t>Intuitivnost – 8/10</w:t>
      </w:r>
    </w:p>
    <w:p w14:paraId="0902E74E" w14:textId="7C9E5513" w:rsidR="001029F0" w:rsidRDefault="001029F0" w:rsidP="00B61DC6">
      <w:r>
        <w:t>Uživatelská přívětivost – 8/10</w:t>
      </w:r>
    </w:p>
    <w:p w14:paraId="49351DE8" w14:textId="2A8BCDD5" w:rsidR="001029F0" w:rsidRDefault="001029F0" w:rsidP="00B61DC6">
      <w:r>
        <w:t>Design – 6/10</w:t>
      </w:r>
    </w:p>
    <w:p w14:paraId="754B9AC0" w14:textId="7C0AAC10" w:rsidR="001029F0" w:rsidRDefault="001029F0" w:rsidP="00B61DC6">
      <w:r>
        <w:t>Co zlepšit – ladit barvy aplikace dle naskenované kávy</w:t>
      </w:r>
      <w:r w:rsidR="00E04F63">
        <w:t>, korekce textu v </w:t>
      </w:r>
      <w:proofErr w:type="gramStart"/>
      <w:r w:rsidR="00E04F63">
        <w:t xml:space="preserve">úvodní - </w:t>
      </w:r>
      <w:proofErr w:type="spellStart"/>
      <w:r w:rsidR="00E04F63">
        <w:t>tutoriálové</w:t>
      </w:r>
      <w:proofErr w:type="spellEnd"/>
      <w:proofErr w:type="gramEnd"/>
      <w:r w:rsidR="00E04F63">
        <w:t xml:space="preserve"> části aplikace</w:t>
      </w:r>
    </w:p>
    <w:p w14:paraId="2FCA6C9F" w14:textId="574E6897" w:rsidR="001029F0" w:rsidRPr="00B61DC6" w:rsidRDefault="001029F0" w:rsidP="00DD0456">
      <w:r>
        <w:t xml:space="preserve">Co přidat - </w:t>
      </w:r>
    </w:p>
    <w:p w14:paraId="5557129F" w14:textId="150290D7" w:rsidR="008C6598" w:rsidRDefault="008C6598" w:rsidP="008C6598">
      <w:pPr>
        <w:pStyle w:val="Nadpis3"/>
      </w:pPr>
      <w:bookmarkStart w:id="32" w:name="_Toc223896936"/>
      <w:r>
        <w:t>Tester 2</w:t>
      </w:r>
      <w:bookmarkEnd w:id="32"/>
    </w:p>
    <w:p w14:paraId="5778D6C9" w14:textId="45389F31" w:rsidR="001029F0" w:rsidRDefault="001029F0" w:rsidP="001029F0">
      <w:r>
        <w:t>Mladý</w:t>
      </w:r>
      <w:r>
        <w:t xml:space="preserve"> a </w:t>
      </w:r>
      <w:r>
        <w:t xml:space="preserve">středně </w:t>
      </w:r>
      <w:r>
        <w:t>technicky zdatn</w:t>
      </w:r>
      <w:r>
        <w:t>ý</w:t>
      </w:r>
      <w:r>
        <w:t xml:space="preserve"> uživatel</w:t>
      </w:r>
    </w:p>
    <w:p w14:paraId="67FC4D27" w14:textId="1D1A8321" w:rsidR="001029F0" w:rsidRDefault="004D28BB" w:rsidP="001029F0">
      <w:r>
        <w:t>H</w:t>
      </w:r>
      <w:r w:rsidR="001029F0">
        <w:t>odnocení</w:t>
      </w:r>
      <w:r>
        <w:t>:</w:t>
      </w:r>
    </w:p>
    <w:p w14:paraId="5528C24F" w14:textId="2309BB88" w:rsidR="001029F0" w:rsidRDefault="001029F0" w:rsidP="001029F0">
      <w:r>
        <w:t>Intuitiv</w:t>
      </w:r>
      <w:r>
        <w:t>nost</w:t>
      </w:r>
      <w:r>
        <w:t xml:space="preserve"> – </w:t>
      </w:r>
      <w:r>
        <w:t>9,5</w:t>
      </w:r>
      <w:r>
        <w:t>/10</w:t>
      </w:r>
    </w:p>
    <w:p w14:paraId="17B3352E" w14:textId="5C5DED7C" w:rsidR="001029F0" w:rsidRDefault="001029F0" w:rsidP="001029F0">
      <w:r>
        <w:t xml:space="preserve">Uživatelská přívětivost – </w:t>
      </w:r>
      <w:r>
        <w:t>9,5</w:t>
      </w:r>
      <w:r>
        <w:t>/10</w:t>
      </w:r>
    </w:p>
    <w:p w14:paraId="510BEF71" w14:textId="3271605B" w:rsidR="001029F0" w:rsidRDefault="001029F0" w:rsidP="001029F0">
      <w:r>
        <w:t xml:space="preserve">Design – </w:t>
      </w:r>
      <w:r>
        <w:t>10</w:t>
      </w:r>
      <w:r>
        <w:t>/10</w:t>
      </w:r>
    </w:p>
    <w:p w14:paraId="51ED91B3" w14:textId="44057B13" w:rsidR="001029F0" w:rsidRDefault="001029F0" w:rsidP="001029F0">
      <w:r>
        <w:t xml:space="preserve">Co zlepšit – </w:t>
      </w:r>
    </w:p>
    <w:p w14:paraId="7FD259D4" w14:textId="3496183A" w:rsidR="001029F0" w:rsidRPr="001029F0" w:rsidRDefault="001029F0" w:rsidP="00DD0456">
      <w:r>
        <w:t xml:space="preserve">Co přidat </w:t>
      </w:r>
      <w:r>
        <w:t>–</w:t>
      </w:r>
      <w:r>
        <w:t xml:space="preserve"> </w:t>
      </w:r>
      <w:r>
        <w:t>tmavý režim aplikace s černým pozadím a bílým textem</w:t>
      </w:r>
    </w:p>
    <w:p w14:paraId="52888F92" w14:textId="6706E711" w:rsidR="008C6598" w:rsidRDefault="008C6598" w:rsidP="008C6598">
      <w:pPr>
        <w:pStyle w:val="Nadpis3"/>
      </w:pPr>
      <w:bookmarkStart w:id="33" w:name="_Toc223896937"/>
      <w:r>
        <w:lastRenderedPageBreak/>
        <w:t>Tester 3</w:t>
      </w:r>
      <w:bookmarkEnd w:id="33"/>
    </w:p>
    <w:p w14:paraId="40BC5347" w14:textId="044596AC" w:rsidR="001029F0" w:rsidRPr="00B80D8F" w:rsidRDefault="001029F0" w:rsidP="001029F0">
      <w:pPr>
        <w:rPr>
          <w:b/>
          <w:bCs/>
        </w:rPr>
      </w:pPr>
      <w:r w:rsidRPr="00B80D8F">
        <w:rPr>
          <w:b/>
          <w:bCs/>
        </w:rPr>
        <w:t xml:space="preserve">Mladý a </w:t>
      </w:r>
      <w:r w:rsidRPr="00B80D8F">
        <w:rPr>
          <w:b/>
          <w:bCs/>
        </w:rPr>
        <w:t xml:space="preserve">vysoce </w:t>
      </w:r>
      <w:r w:rsidRPr="00B80D8F">
        <w:rPr>
          <w:b/>
          <w:bCs/>
        </w:rPr>
        <w:t>technicky zdatný uživatel</w:t>
      </w:r>
    </w:p>
    <w:p w14:paraId="13D3AAEE" w14:textId="459D48E9" w:rsidR="001029F0" w:rsidRDefault="004D28BB" w:rsidP="001029F0">
      <w:r>
        <w:t>H</w:t>
      </w:r>
      <w:r w:rsidR="001029F0">
        <w:t>odnocení</w:t>
      </w:r>
      <w:r>
        <w:t>:</w:t>
      </w:r>
    </w:p>
    <w:p w14:paraId="3A5121A9" w14:textId="3AEDF5EB" w:rsidR="001029F0" w:rsidRDefault="001029F0" w:rsidP="001029F0">
      <w:r>
        <w:t>Intuitiv</w:t>
      </w:r>
      <w:r>
        <w:t>nost</w:t>
      </w:r>
      <w:r>
        <w:t xml:space="preserve"> – 9/10</w:t>
      </w:r>
    </w:p>
    <w:p w14:paraId="558528E2" w14:textId="25775431" w:rsidR="001029F0" w:rsidRDefault="001029F0" w:rsidP="001029F0">
      <w:r>
        <w:t xml:space="preserve">Uživatelská přívětivost – </w:t>
      </w:r>
      <w:r>
        <w:t>10</w:t>
      </w:r>
      <w:r>
        <w:t>/10</w:t>
      </w:r>
    </w:p>
    <w:p w14:paraId="707E53CB" w14:textId="71BC7328" w:rsidR="001029F0" w:rsidRDefault="001029F0" w:rsidP="001029F0">
      <w:r>
        <w:t xml:space="preserve">Design – </w:t>
      </w:r>
      <w:r>
        <w:t>9</w:t>
      </w:r>
      <w:r>
        <w:t>/10</w:t>
      </w:r>
    </w:p>
    <w:p w14:paraId="39618FF4" w14:textId="7FE1D5E2" w:rsidR="001029F0" w:rsidRDefault="001029F0" w:rsidP="001029F0">
      <w:r>
        <w:t xml:space="preserve">Co zlepšit – </w:t>
      </w:r>
      <w:r>
        <w:t>zařídit, aby aplikace fungovala přes chráněnou Wi-Fi</w:t>
      </w:r>
    </w:p>
    <w:p w14:paraId="2491DAC3" w14:textId="5BBE824B" w:rsidR="001029F0" w:rsidRPr="001029F0" w:rsidRDefault="001029F0" w:rsidP="00DD0456">
      <w:r>
        <w:t xml:space="preserve">Co přidat – </w:t>
      </w:r>
    </w:p>
    <w:p w14:paraId="32FB854A" w14:textId="7ED7CE78" w:rsidR="008C6598" w:rsidRDefault="008C6598" w:rsidP="008C6598">
      <w:pPr>
        <w:pStyle w:val="Nadpis3"/>
      </w:pPr>
      <w:bookmarkStart w:id="34" w:name="_Toc223896938"/>
      <w:r>
        <w:t>Tester 4</w:t>
      </w:r>
      <w:bookmarkEnd w:id="34"/>
    </w:p>
    <w:p w14:paraId="7858DC9F" w14:textId="77777777" w:rsidR="001029F0" w:rsidRPr="00B80D8F" w:rsidRDefault="001029F0" w:rsidP="001029F0">
      <w:pPr>
        <w:rPr>
          <w:b/>
          <w:bCs/>
        </w:rPr>
      </w:pPr>
      <w:r w:rsidRPr="00B80D8F">
        <w:rPr>
          <w:b/>
          <w:bCs/>
        </w:rPr>
        <w:t>Mladý a vysoce technicky zdatný uživatel</w:t>
      </w:r>
    </w:p>
    <w:p w14:paraId="0414C909" w14:textId="7FFA3901" w:rsidR="001029F0" w:rsidRDefault="004D28BB" w:rsidP="001029F0">
      <w:r>
        <w:t>H</w:t>
      </w:r>
      <w:r w:rsidR="001029F0">
        <w:t>odnocení</w:t>
      </w:r>
      <w:r>
        <w:t>:</w:t>
      </w:r>
    </w:p>
    <w:p w14:paraId="2C7108C1" w14:textId="49917E64" w:rsidR="001029F0" w:rsidRDefault="001029F0" w:rsidP="001029F0">
      <w:r>
        <w:t>Intuitiv</w:t>
      </w:r>
      <w:r>
        <w:t>nost</w:t>
      </w:r>
      <w:r>
        <w:t xml:space="preserve"> – 9/10</w:t>
      </w:r>
    </w:p>
    <w:p w14:paraId="0769AD95" w14:textId="56093600" w:rsidR="001029F0" w:rsidRDefault="001029F0" w:rsidP="001029F0">
      <w:r>
        <w:t xml:space="preserve">Uživatelská přívětivost – </w:t>
      </w:r>
      <w:r w:rsidR="00C963F2">
        <w:t>8</w:t>
      </w:r>
      <w:r>
        <w:t>/10</w:t>
      </w:r>
    </w:p>
    <w:p w14:paraId="7C34DBF5" w14:textId="4471FC5B" w:rsidR="001029F0" w:rsidRDefault="001029F0" w:rsidP="001029F0">
      <w:r>
        <w:t xml:space="preserve">Design – </w:t>
      </w:r>
      <w:r w:rsidR="00C963F2">
        <w:t>10</w:t>
      </w:r>
      <w:r>
        <w:t>/10</w:t>
      </w:r>
    </w:p>
    <w:p w14:paraId="12E73400" w14:textId="49179FC9" w:rsidR="001029F0" w:rsidRDefault="001029F0" w:rsidP="001029F0">
      <w:r>
        <w:t xml:space="preserve">Co zlepšit – </w:t>
      </w:r>
      <w:r w:rsidR="00E04F63">
        <w:t xml:space="preserve">menší korekce textu v aplikaci, odstranit stále </w:t>
      </w:r>
      <w:proofErr w:type="spellStart"/>
      <w:r w:rsidR="00E04F63">
        <w:t>zaplou</w:t>
      </w:r>
      <w:proofErr w:type="spellEnd"/>
      <w:r w:rsidR="00E04F63">
        <w:t xml:space="preserve"> kameru – i když se nenačítá QR kód, zařídit, </w:t>
      </w:r>
      <w:r w:rsidR="004D28BB">
        <w:t xml:space="preserve">aby aplikace fungovala na Wi-Fi chráněné </w:t>
      </w:r>
      <w:proofErr w:type="spellStart"/>
      <w:r w:rsidR="004D28BB">
        <w:t>FortiNetem</w:t>
      </w:r>
      <w:proofErr w:type="spellEnd"/>
      <w:r w:rsidR="004D28BB">
        <w:t xml:space="preserve"> </w:t>
      </w:r>
      <w:r w:rsidR="00E04F63">
        <w:t xml:space="preserve">– problém s certifikátem serveru, ukázat uživateli že má dát </w:t>
      </w:r>
      <w:r w:rsidR="004D28BB">
        <w:t>tlačítko</w:t>
      </w:r>
      <w:r w:rsidR="00E04F63">
        <w:t xml:space="preserve"> pokračovat po přehrání videa nebo automaticky pokračovat dál</w:t>
      </w:r>
    </w:p>
    <w:p w14:paraId="783A0E7D" w14:textId="3C7A8EA6" w:rsidR="001029F0" w:rsidRPr="001029F0" w:rsidRDefault="001029F0" w:rsidP="00DD0456">
      <w:r>
        <w:t xml:space="preserve">Co přidat – </w:t>
      </w:r>
      <w:r w:rsidR="00C963F2">
        <w:t>při přehrávání videa přidat na</w:t>
      </w:r>
      <w:r w:rsidR="00E04F63">
        <w:t xml:space="preserve"> vrchol obrazovky název kávy</w:t>
      </w:r>
    </w:p>
    <w:p w14:paraId="45B2827C" w14:textId="1FC813C8" w:rsidR="008C6598" w:rsidRDefault="008C6598" w:rsidP="008C6598">
      <w:pPr>
        <w:pStyle w:val="Nadpis3"/>
      </w:pPr>
      <w:bookmarkStart w:id="35" w:name="_Toc223896939"/>
      <w:r>
        <w:t>Tester 5</w:t>
      </w:r>
      <w:bookmarkEnd w:id="35"/>
    </w:p>
    <w:p w14:paraId="2B75435B" w14:textId="77777777" w:rsidR="00E04F63" w:rsidRPr="00B80D8F" w:rsidRDefault="00E04F63" w:rsidP="00E04F63">
      <w:pPr>
        <w:rPr>
          <w:b/>
          <w:bCs/>
        </w:rPr>
      </w:pPr>
      <w:r w:rsidRPr="00B80D8F">
        <w:rPr>
          <w:b/>
          <w:bCs/>
        </w:rPr>
        <w:t>Mladý a vysoce technicky zdatný uživatel</w:t>
      </w:r>
    </w:p>
    <w:p w14:paraId="4CA5D40C" w14:textId="3FC93853" w:rsidR="00E04F63" w:rsidRDefault="004D28BB" w:rsidP="00E04F63">
      <w:r>
        <w:t>H</w:t>
      </w:r>
      <w:r w:rsidR="00E04F63">
        <w:t>odnocení</w:t>
      </w:r>
      <w:r>
        <w:t>:</w:t>
      </w:r>
    </w:p>
    <w:p w14:paraId="10C4AFF9" w14:textId="5794A1AC" w:rsidR="00E04F63" w:rsidRDefault="00E04F63" w:rsidP="00E04F63">
      <w:r>
        <w:t xml:space="preserve">Intuitivnost – </w:t>
      </w:r>
      <w:r>
        <w:t>9</w:t>
      </w:r>
      <w:r>
        <w:t>/10</w:t>
      </w:r>
    </w:p>
    <w:p w14:paraId="649F8E3D" w14:textId="1DD6719A" w:rsidR="00E04F63" w:rsidRDefault="00E04F63" w:rsidP="00E04F63">
      <w:r>
        <w:t xml:space="preserve">Uživatelská přívětivost – </w:t>
      </w:r>
      <w:r>
        <w:t>10</w:t>
      </w:r>
      <w:r>
        <w:t>/10</w:t>
      </w:r>
    </w:p>
    <w:p w14:paraId="5820AF7F" w14:textId="03A96EC7" w:rsidR="00E04F63" w:rsidRDefault="00E04F63" w:rsidP="00E04F63">
      <w:r>
        <w:t xml:space="preserve">Design – </w:t>
      </w:r>
      <w:r>
        <w:t>7,5</w:t>
      </w:r>
      <w:r>
        <w:t>/10</w:t>
      </w:r>
    </w:p>
    <w:p w14:paraId="78F98635" w14:textId="447CE27A" w:rsidR="00E04F63" w:rsidRDefault="00E04F63" w:rsidP="00E04F63">
      <w:r>
        <w:t xml:space="preserve">Co zlepšit – </w:t>
      </w:r>
      <w:r>
        <w:t xml:space="preserve">přidat obrázky do úvodní části aplikace a vylepšit vzhled v něm napsaném textu, odebrat možnost </w:t>
      </w:r>
      <w:r w:rsidR="004D28BB">
        <w:t>srolování</w:t>
      </w:r>
      <w:r>
        <w:t xml:space="preserve"> v úvodní části, protože jsou zde tlačítka na pokračování, udělat obrázek</w:t>
      </w:r>
      <w:r w:rsidR="004D28BB">
        <w:t xml:space="preserve"> zobrazené kávy průhledný, odstranit obrázek kávy u složení a více informací nechat ho jen v úvodním přehledu, který vyskočí po přehrání videa</w:t>
      </w:r>
      <w:r>
        <w:t xml:space="preserve">, </w:t>
      </w:r>
      <w:r w:rsidR="004D28BB">
        <w:t xml:space="preserve">aby aplikace fungovala na Wi-Fi chráněné </w:t>
      </w:r>
      <w:proofErr w:type="spellStart"/>
      <w:r w:rsidR="004D28BB">
        <w:t>FortiNetem</w:t>
      </w:r>
      <w:proofErr w:type="spellEnd"/>
      <w:r w:rsidR="004D28BB">
        <w:t xml:space="preserve"> </w:t>
      </w:r>
      <w:r>
        <w:t>– problém s certifikátem serveru</w:t>
      </w:r>
    </w:p>
    <w:p w14:paraId="5B463456" w14:textId="547C1F6B" w:rsidR="00E04F63" w:rsidRPr="00E04F63" w:rsidRDefault="00E04F63" w:rsidP="00DD0456">
      <w:r>
        <w:t xml:space="preserve">Co přidat – </w:t>
      </w:r>
    </w:p>
    <w:p w14:paraId="13ED2625" w14:textId="4AD7B8F9" w:rsidR="008C6598" w:rsidRDefault="008C6598" w:rsidP="008C6598">
      <w:pPr>
        <w:pStyle w:val="Nadpis3"/>
      </w:pPr>
      <w:bookmarkStart w:id="36" w:name="_Toc223896940"/>
      <w:r>
        <w:lastRenderedPageBreak/>
        <w:t>Tester 6</w:t>
      </w:r>
      <w:bookmarkEnd w:id="36"/>
    </w:p>
    <w:p w14:paraId="60C48491" w14:textId="77777777" w:rsidR="004D28BB" w:rsidRPr="00B80D8F" w:rsidRDefault="004D28BB" w:rsidP="004D28BB">
      <w:pPr>
        <w:rPr>
          <w:b/>
          <w:bCs/>
        </w:rPr>
      </w:pPr>
      <w:r w:rsidRPr="00B80D8F">
        <w:rPr>
          <w:b/>
          <w:bCs/>
        </w:rPr>
        <w:t>Mladý a vysoce technicky zdatný uživatel</w:t>
      </w:r>
    </w:p>
    <w:p w14:paraId="6E1EA0A4" w14:textId="77777777" w:rsidR="004D28BB" w:rsidRDefault="004D28BB" w:rsidP="004D28BB">
      <w:r>
        <w:t>Hodnocení:</w:t>
      </w:r>
    </w:p>
    <w:p w14:paraId="280597FC" w14:textId="6D55BC07" w:rsidR="004D28BB" w:rsidRDefault="004D28BB" w:rsidP="004D28BB">
      <w:r>
        <w:t xml:space="preserve">Intuitivnost – </w:t>
      </w:r>
      <w:r>
        <w:t>9</w:t>
      </w:r>
      <w:r>
        <w:t>/10</w:t>
      </w:r>
    </w:p>
    <w:p w14:paraId="79A4614E" w14:textId="3B6CD149" w:rsidR="004D28BB" w:rsidRDefault="004D28BB" w:rsidP="004D28BB">
      <w:r>
        <w:t xml:space="preserve">Uživatelská přívětivost – </w:t>
      </w:r>
      <w:r>
        <w:t>8</w:t>
      </w:r>
      <w:r>
        <w:t>/10</w:t>
      </w:r>
    </w:p>
    <w:p w14:paraId="3235E778" w14:textId="28C0B59E" w:rsidR="004D28BB" w:rsidRDefault="004D28BB" w:rsidP="004D28BB">
      <w:r>
        <w:t xml:space="preserve">Design – </w:t>
      </w:r>
      <w:r>
        <w:t>8</w:t>
      </w:r>
      <w:r>
        <w:t>/10</w:t>
      </w:r>
    </w:p>
    <w:p w14:paraId="58FDC347" w14:textId="3697A2F8" w:rsidR="004D28BB" w:rsidRDefault="004D28BB" w:rsidP="004D28BB">
      <w:r>
        <w:t>Co zlepšit – přidat obrázky do úvodní části aplikace, zařídit, aby aplikace fungovala na</w:t>
      </w:r>
      <w:r>
        <w:t xml:space="preserve"> </w:t>
      </w:r>
      <w:r>
        <w:t xml:space="preserve">Wi-Fi </w:t>
      </w:r>
      <w:r>
        <w:t xml:space="preserve">chráněné </w:t>
      </w:r>
      <w:proofErr w:type="spellStart"/>
      <w:r>
        <w:t>FortiNetem</w:t>
      </w:r>
      <w:proofErr w:type="spellEnd"/>
      <w:r>
        <w:t xml:space="preserve"> </w:t>
      </w:r>
      <w:r>
        <w:t>– problém s certifikátem serveru</w:t>
      </w:r>
    </w:p>
    <w:p w14:paraId="4148F994" w14:textId="45A31E82" w:rsidR="004D28BB" w:rsidRPr="004D28BB" w:rsidRDefault="004D28BB" w:rsidP="00DD0456">
      <w:r>
        <w:t xml:space="preserve">Co přidat – </w:t>
      </w:r>
    </w:p>
    <w:p w14:paraId="0EE0DD72" w14:textId="5C9D9D13" w:rsidR="00B21275" w:rsidRDefault="00B21275" w:rsidP="00B21275">
      <w:pPr>
        <w:pStyle w:val="Nadpis2"/>
      </w:pPr>
      <w:bookmarkStart w:id="37" w:name="_Toc223896941"/>
      <w:r>
        <w:t>Závěr z</w:t>
      </w:r>
      <w:r w:rsidR="004D28BB">
        <w:t> </w:t>
      </w:r>
      <w:r>
        <w:t>testování</w:t>
      </w:r>
      <w:bookmarkEnd w:id="37"/>
    </w:p>
    <w:p w14:paraId="33EB1EBF" w14:textId="14B7735C" w:rsidR="004D28BB" w:rsidRDefault="004D28BB" w:rsidP="004D28BB">
      <w:r>
        <w:t>Výsledek testování, bylo zjištění, že aplikace potřebuje dosti upravit v </w:t>
      </w:r>
      <w:r w:rsidR="00293BBC">
        <w:t>návodové</w:t>
      </w:r>
      <w:r>
        <w:t>– úvodní části, že je třeba znázornit po přehrání videa uživateli že má stisknout tlačítko pokračovat, nebo automaticky jít na další obrazovku,</w:t>
      </w:r>
      <w:r w:rsidR="00293BBC">
        <w:t xml:space="preserve"> že když se neskenuje QR kód kamera by neměla nadále běžet,</w:t>
      </w:r>
      <w:r>
        <w:t xml:space="preserve"> že je potřeba, aby bylo možno kontaktovat server i na chráněné</w:t>
      </w:r>
      <w:r w:rsidR="00ED60B7">
        <w:t xml:space="preserve"> síti </w:t>
      </w:r>
      <w:proofErr w:type="spellStart"/>
      <w:r w:rsidR="00ED60B7">
        <w:t>FortiNetem</w:t>
      </w:r>
      <w:proofErr w:type="spellEnd"/>
      <w:r>
        <w:t xml:space="preserve"> a </w:t>
      </w:r>
      <w:r w:rsidR="00ED60B7">
        <w:t xml:space="preserve">že je potřeba upravit </w:t>
      </w:r>
      <w:r>
        <w:t>další drobné grafické a gramatické chyby</w:t>
      </w:r>
      <w:r w:rsidR="00ED60B7">
        <w:t>.</w:t>
      </w:r>
    </w:p>
    <w:p w14:paraId="4BB1FF6A" w14:textId="3D31BCB8" w:rsidR="00ED60B7" w:rsidRPr="004D28BB" w:rsidRDefault="00ED60B7" w:rsidP="00DD0456">
      <w:r>
        <w:t xml:space="preserve">Všechny tyto </w:t>
      </w:r>
      <w:r w:rsidR="00B80D8F">
        <w:t xml:space="preserve">chyby a nedostatky </w:t>
      </w:r>
      <w:r w:rsidR="003C3E56">
        <w:t>byl</w:t>
      </w:r>
      <w:r w:rsidR="00B80D8F">
        <w:t>y</w:t>
      </w:r>
      <w:r w:rsidR="003C3E56">
        <w:t xml:space="preserve"> v aplikaci opraveny</w:t>
      </w:r>
    </w:p>
    <w:p w14:paraId="640E813A" w14:textId="59897AE5" w:rsidR="008C6598" w:rsidRDefault="008C6598" w:rsidP="008C6598">
      <w:pPr>
        <w:pStyle w:val="Nadpis1"/>
      </w:pPr>
      <w:bookmarkStart w:id="38" w:name="_Toc223896942"/>
      <w:r>
        <w:lastRenderedPageBreak/>
        <w:t>Uživatelská Dokumentace</w:t>
      </w:r>
      <w:bookmarkEnd w:id="38"/>
    </w:p>
    <w:p w14:paraId="2345F06B" w14:textId="24F25259" w:rsidR="008C6598" w:rsidRDefault="008C6598" w:rsidP="008C6598">
      <w:pPr>
        <w:pStyle w:val="Nadpis2"/>
      </w:pPr>
      <w:bookmarkStart w:id="39" w:name="_Toc223896943"/>
      <w:r>
        <w:t>Instalace a spuštění aplikace</w:t>
      </w:r>
      <w:bookmarkEnd w:id="39"/>
    </w:p>
    <w:p w14:paraId="78B1F9E5" w14:textId="0F4709F1" w:rsidR="007C7E19" w:rsidRDefault="007C7E19" w:rsidP="007C7E19">
      <w:pPr>
        <w:pStyle w:val="Nadpis3"/>
      </w:pPr>
      <w:bookmarkStart w:id="40" w:name="_Toc223896944"/>
      <w:r>
        <w:t>Mobilní aplikace</w:t>
      </w:r>
      <w:bookmarkEnd w:id="40"/>
    </w:p>
    <w:p w14:paraId="4569A2E9" w14:textId="48E51279" w:rsidR="007C7E19" w:rsidRPr="007C7E19" w:rsidRDefault="007C7E19" w:rsidP="00DD0456">
      <w:pPr>
        <w:pStyle w:val="Nadpis3"/>
      </w:pPr>
      <w:bookmarkStart w:id="41" w:name="_Toc223896945"/>
      <w:r>
        <w:t>Administrační rozhraní</w:t>
      </w:r>
      <w:bookmarkEnd w:id="41"/>
    </w:p>
    <w:p w14:paraId="23A9D8E0" w14:textId="7D0C16CE" w:rsidR="008C6598" w:rsidRDefault="008C6598" w:rsidP="008C6598">
      <w:pPr>
        <w:pStyle w:val="Nadpis2"/>
      </w:pPr>
      <w:bookmarkStart w:id="42" w:name="_Toc223896946"/>
      <w:r>
        <w:t>Instalace na server</w:t>
      </w:r>
      <w:bookmarkEnd w:id="42"/>
    </w:p>
    <w:p w14:paraId="75405ADB" w14:textId="4B4BE1BA" w:rsidR="00F85B53" w:rsidRDefault="00F85B53" w:rsidP="00F85B53">
      <w:r>
        <w:t>Jelikož je aplikace míněna pro specifickou firmu, je instalace na server poměrně složitá a vyžaduje znovu zkompilovat administrační rozhraní a mobilní aplikace, kde je potřeba nastavit správně adresy serveru</w:t>
      </w:r>
    </w:p>
    <w:p w14:paraId="5874FF97" w14:textId="40EC3EB1" w:rsidR="00F85B53" w:rsidRDefault="00F85B53" w:rsidP="00F85B53">
      <w:pPr>
        <w:pStyle w:val="Odstavecseseznamem"/>
        <w:numPr>
          <w:ilvl w:val="0"/>
          <w:numId w:val="18"/>
        </w:numPr>
      </w:pPr>
      <w:r>
        <w:t xml:space="preserve">Krok – instalace </w:t>
      </w:r>
      <w:proofErr w:type="spellStart"/>
      <w:r>
        <w:t>Dartu</w:t>
      </w:r>
      <w:proofErr w:type="spellEnd"/>
      <w:r>
        <w:t xml:space="preserve"> na server</w:t>
      </w:r>
    </w:p>
    <w:p w14:paraId="64369C3C" w14:textId="25F86984" w:rsidR="001263FF" w:rsidRDefault="001263FF" w:rsidP="00F85B53">
      <w:pPr>
        <w:pStyle w:val="Odstavecseseznamem"/>
        <w:numPr>
          <w:ilvl w:val="0"/>
          <w:numId w:val="18"/>
        </w:numPr>
      </w:pPr>
      <w:r>
        <w:t>Krok – migrace databáze</w:t>
      </w:r>
    </w:p>
    <w:p w14:paraId="01DED28A" w14:textId="744AD3BA" w:rsidR="00F85B53" w:rsidRDefault="00F85B53" w:rsidP="00F85B53">
      <w:pPr>
        <w:pStyle w:val="Odstavecseseznamem"/>
        <w:numPr>
          <w:ilvl w:val="0"/>
          <w:numId w:val="18"/>
        </w:numPr>
      </w:pPr>
      <w:r>
        <w:t>Krok – spuštění Hlavního a Statického serveru</w:t>
      </w:r>
    </w:p>
    <w:p w14:paraId="51F58AFA" w14:textId="470826D3" w:rsidR="00F85B53" w:rsidRDefault="00F85B53" w:rsidP="00F85B53">
      <w:pPr>
        <w:pStyle w:val="Odstavecseseznamem"/>
        <w:numPr>
          <w:ilvl w:val="0"/>
          <w:numId w:val="18"/>
        </w:numPr>
      </w:pPr>
      <w:r>
        <w:t xml:space="preserve">Krok – zprovoznění reverzní </w:t>
      </w:r>
      <w:proofErr w:type="spellStart"/>
      <w:r>
        <w:t>proxy</w:t>
      </w:r>
      <w:proofErr w:type="spellEnd"/>
      <w:r>
        <w:t xml:space="preserve"> na doménu</w:t>
      </w:r>
      <w:r w:rsidR="004F3928">
        <w:t xml:space="preserve"> s https</w:t>
      </w:r>
    </w:p>
    <w:p w14:paraId="0F611E93" w14:textId="44F98D9D" w:rsidR="004F3928" w:rsidRPr="00F85B53" w:rsidRDefault="004F3928" w:rsidP="00DD0456">
      <w:pPr>
        <w:pStyle w:val="Odstavecseseznamem"/>
        <w:numPr>
          <w:ilvl w:val="0"/>
          <w:numId w:val="18"/>
        </w:numPr>
      </w:pPr>
      <w:r>
        <w:t>Krok – nastavení adresy domény do administračního rozhraní a mobilních aplikací a jejich následné rekompilování</w:t>
      </w:r>
    </w:p>
    <w:p w14:paraId="10FED8D2" w14:textId="0B1441D1" w:rsidR="008C6598" w:rsidRDefault="008C6598" w:rsidP="008C6598">
      <w:pPr>
        <w:pStyle w:val="Nadpis2"/>
      </w:pPr>
      <w:bookmarkStart w:id="43" w:name="_Toc223896947"/>
      <w:r>
        <w:t>Popis fungování mobilní aplikace</w:t>
      </w:r>
      <w:bookmarkEnd w:id="43"/>
    </w:p>
    <w:p w14:paraId="0F39537D" w14:textId="6121E07B" w:rsidR="003C3E56" w:rsidRDefault="003C3E56" w:rsidP="003C3E56">
      <w:r>
        <w:t>Při úvodním otevření aplikace se zobrazí návod na použití aplikace</w:t>
      </w:r>
    </w:p>
    <w:p w14:paraId="6B4101E8" w14:textId="2F246798" w:rsidR="003C3E56" w:rsidRDefault="003C3E56" w:rsidP="003C3E56">
      <w:r>
        <w:rPr>
          <w:i/>
          <w:iCs/>
        </w:rPr>
        <w:t>Obrázek bude doplněn</w:t>
      </w:r>
    </w:p>
    <w:p w14:paraId="63FC09D7" w14:textId="3AFC3865" w:rsidR="003C3E56" w:rsidRDefault="003C3E56" w:rsidP="003C3E56">
      <w:r>
        <w:t>Návod instruuje uživatele, aby naskenoval QR kód z obalu kávy a že se mu pak přehraje video a bude si moci zobrazit další informace o směsi kávy.</w:t>
      </w:r>
    </w:p>
    <w:p w14:paraId="59A4DAB6" w14:textId="64FE90A0" w:rsidR="003C3E56" w:rsidRDefault="003C3E56" w:rsidP="003C3E56">
      <w:r>
        <w:t xml:space="preserve">Poté už se zobrazí </w:t>
      </w:r>
      <w:r w:rsidR="00B3305C">
        <w:t>hlavní obrazovka aplikace, kde může uživatel buď naskenovat QR kód směsi kávy nebo jej manuálně zadat</w:t>
      </w:r>
    </w:p>
    <w:p w14:paraId="606B8E4B" w14:textId="77777777" w:rsidR="00B3305C" w:rsidRDefault="00B3305C" w:rsidP="00B3305C">
      <w:r>
        <w:rPr>
          <w:i/>
          <w:iCs/>
        </w:rPr>
        <w:t>Obrázek bude doplněn</w:t>
      </w:r>
    </w:p>
    <w:p w14:paraId="1C8190AA" w14:textId="362FD6E9" w:rsidR="00B3305C" w:rsidRDefault="00B3305C" w:rsidP="003C3E56">
      <w:r>
        <w:t>Po naskenování QR kódu se přehraje video o směsi kávy</w:t>
      </w:r>
    </w:p>
    <w:p w14:paraId="7297A15E" w14:textId="77777777" w:rsidR="00B3305C" w:rsidRDefault="00B3305C" w:rsidP="00B3305C">
      <w:r>
        <w:rPr>
          <w:i/>
          <w:iCs/>
        </w:rPr>
        <w:t>Obrázek bude doplněn</w:t>
      </w:r>
    </w:p>
    <w:p w14:paraId="5DF44E89" w14:textId="492F4599" w:rsidR="00B3305C" w:rsidRDefault="00B3305C" w:rsidP="003C3E56">
      <w:r>
        <w:t>Jakmile video skončí hned se zobrazí přehledné krátké informace s obrázkem o kávě</w:t>
      </w:r>
    </w:p>
    <w:p w14:paraId="4B6B5566" w14:textId="77777777" w:rsidR="00B3305C" w:rsidRDefault="00B3305C" w:rsidP="00B3305C">
      <w:r>
        <w:rPr>
          <w:i/>
          <w:iCs/>
        </w:rPr>
        <w:t>Obrázek bude doplněn</w:t>
      </w:r>
    </w:p>
    <w:p w14:paraId="497CC63C" w14:textId="6ED470E4" w:rsidR="00B3305C" w:rsidRPr="003C3E56" w:rsidRDefault="00B3305C" w:rsidP="00DD0456">
      <w:r>
        <w:t xml:space="preserve">Dále má uživatel na výběr buď se vrátit zpět k videu kávy – šipkou zpět, zobrazit si další informace o kávě, složení kávy </w:t>
      </w:r>
      <w:r w:rsidR="00F85B53">
        <w:t>anebo</w:t>
      </w:r>
      <w:r>
        <w:t xml:space="preserve"> danou směs zavřít a vrátit se tak zpět na hlavní obrazovku</w:t>
      </w:r>
    </w:p>
    <w:p w14:paraId="01F5504F" w14:textId="55124959" w:rsidR="008C6598" w:rsidRDefault="008C6598" w:rsidP="008C6598">
      <w:pPr>
        <w:pStyle w:val="Nadpis2"/>
      </w:pPr>
      <w:bookmarkStart w:id="44" w:name="_Toc223896948"/>
      <w:r>
        <w:lastRenderedPageBreak/>
        <w:t>Popis fungování administračního rozhraní</w:t>
      </w:r>
      <w:bookmarkEnd w:id="44"/>
    </w:p>
    <w:p w14:paraId="72B793DD" w14:textId="5EF226B4" w:rsidR="006B342F" w:rsidRDefault="008C6A63" w:rsidP="008C6A63">
      <w:pPr>
        <w:pStyle w:val="Nadpis3"/>
      </w:pPr>
      <w:bookmarkStart w:id="45" w:name="_Toc223895626"/>
      <w:bookmarkStart w:id="46" w:name="_Toc223896949"/>
      <w:bookmarkEnd w:id="7"/>
      <w:bookmarkEnd w:id="8"/>
      <w:bookmarkEnd w:id="9"/>
      <w:bookmarkEnd w:id="10"/>
      <w:bookmarkEnd w:id="45"/>
      <w:r>
        <w:t>Přihlášení</w:t>
      </w:r>
      <w:bookmarkEnd w:id="46"/>
    </w:p>
    <w:p w14:paraId="2B828FCD" w14:textId="046AE1CE" w:rsidR="008C6A63" w:rsidRDefault="008C6A63" w:rsidP="008C6A63">
      <w:pPr>
        <w:pStyle w:val="Nadpis3"/>
      </w:pPr>
      <w:bookmarkStart w:id="47" w:name="_Toc223896950"/>
      <w:r>
        <w:t>Správa obsahu</w:t>
      </w:r>
      <w:bookmarkEnd w:id="47"/>
    </w:p>
    <w:p w14:paraId="30063BBF" w14:textId="5BAE6051" w:rsidR="008C6A63" w:rsidRPr="008C6A63" w:rsidRDefault="008C6A63" w:rsidP="00DD0456">
      <w:pPr>
        <w:pStyle w:val="Nadpis3"/>
      </w:pPr>
      <w:bookmarkStart w:id="48" w:name="_Toc223896951"/>
      <w:r>
        <w:t>Správa uživatel</w:t>
      </w:r>
      <w:bookmarkEnd w:id="48"/>
    </w:p>
    <w:p w14:paraId="21EB530C" w14:textId="1579BDF2" w:rsidR="00FA3ABF" w:rsidRDefault="00FA3ABF" w:rsidP="003606D9">
      <w:pPr>
        <w:pStyle w:val="NadpisHlavniNecisl"/>
      </w:pPr>
      <w:bookmarkStart w:id="49" w:name="_Toc37577734"/>
      <w:bookmarkStart w:id="50" w:name="_Toc223896952"/>
      <w:r>
        <w:lastRenderedPageBreak/>
        <w:t>Závěr</w:t>
      </w:r>
      <w:bookmarkEnd w:id="49"/>
      <w:bookmarkEnd w:id="50"/>
    </w:p>
    <w:p w14:paraId="1453193E" w14:textId="04C178B8" w:rsidR="00586A0C" w:rsidRDefault="00A67CB0" w:rsidP="00A67CB0">
      <w:r>
        <w:t>Cílem této maturitní práce bylo navrhnout, naprogramovat a otestovat</w:t>
      </w:r>
      <w:r w:rsidR="00586A0C">
        <w:t xml:space="preserve"> multiplatformní aplikaci</w:t>
      </w:r>
      <w:r>
        <w:t xml:space="preserve"> pro prezentaci směsí kávy </w:t>
      </w:r>
      <w:r w:rsidR="00586A0C">
        <w:t xml:space="preserve">prostřednictvím </w:t>
      </w:r>
      <w:r>
        <w:t xml:space="preserve">QR </w:t>
      </w:r>
      <w:r w:rsidR="00586A0C">
        <w:t>kódů,</w:t>
      </w:r>
      <w:r>
        <w:t xml:space="preserve"> a to i s administračním rozhraním</w:t>
      </w:r>
      <w:r w:rsidR="00586A0C">
        <w:t>. Tento cíl byl splněn vytvořením funkční verze aplikace, která umožňuje načtení QR kódu, přehrání videa a následné zobrazení informací o produktu.</w:t>
      </w:r>
    </w:p>
    <w:p w14:paraId="48D05E4E" w14:textId="77777777" w:rsidR="00A67CB0" w:rsidRDefault="00A67CB0" w:rsidP="00A67CB0"/>
    <w:p w14:paraId="411F808A" w14:textId="37BBEEFB" w:rsidR="00A67CB0" w:rsidRDefault="00586A0C" w:rsidP="00A67CB0">
      <w:r>
        <w:t xml:space="preserve">V rámci řešení práce byla vytvořena multiplatformní mobilní aplikace, vytvořen </w:t>
      </w:r>
      <w:proofErr w:type="spellStart"/>
      <w:r>
        <w:t>backend</w:t>
      </w:r>
      <w:proofErr w:type="spellEnd"/>
      <w:r>
        <w:t xml:space="preserve"> pro správu obsahu a uživatelů, k němu bylo vytvořeno i administrační rozhraní a byl navržen databázový model a k němu použit vhodný databázový systém.</w:t>
      </w:r>
      <w:r w:rsidR="00462083">
        <w:t xml:space="preserve"> Dále byla aplikace otestována a zjištěné nedostatky z testování byly v aplikaci opraveny.</w:t>
      </w:r>
    </w:p>
    <w:p w14:paraId="2C04B913" w14:textId="77777777" w:rsidR="00586A0C" w:rsidRDefault="00586A0C" w:rsidP="00A67CB0"/>
    <w:p w14:paraId="39B5A428" w14:textId="1C5AD441" w:rsidR="00A67CB0" w:rsidRDefault="00586A0C" w:rsidP="00A67CB0">
      <w:r>
        <w:t xml:space="preserve">Při vývoji aplikace byl použit </w:t>
      </w:r>
      <w:proofErr w:type="spellStart"/>
      <w:r>
        <w:t>Flutter</w:t>
      </w:r>
      <w:proofErr w:type="spellEnd"/>
      <w:r>
        <w:t xml:space="preserve"> – pro multiplatformní aplikaci a administrační rozhraní, </w:t>
      </w:r>
      <w:proofErr w:type="spellStart"/>
      <w:r>
        <w:t>Serverpod</w:t>
      </w:r>
      <w:proofErr w:type="spellEnd"/>
      <w:r>
        <w:t xml:space="preserve"> – pro </w:t>
      </w:r>
      <w:proofErr w:type="spellStart"/>
      <w:r>
        <w:t>backend</w:t>
      </w:r>
      <w:proofErr w:type="spellEnd"/>
      <w:r>
        <w:t xml:space="preserve"> a </w:t>
      </w:r>
      <w:proofErr w:type="spellStart"/>
      <w:r>
        <w:t>PostgreSQL</w:t>
      </w:r>
      <w:proofErr w:type="spellEnd"/>
      <w:r>
        <w:t xml:space="preserve"> jako databáze uchovávající data o směsích kávy a </w:t>
      </w:r>
      <w:r w:rsidR="00BF67D1">
        <w:t>účty</w:t>
      </w:r>
      <w:r>
        <w:t xml:space="preserve"> uživatelů používajících administrační rozhraní.</w:t>
      </w:r>
    </w:p>
    <w:p w14:paraId="3FB12517" w14:textId="77777777" w:rsidR="00211C01" w:rsidRDefault="00211C01" w:rsidP="00A67CB0"/>
    <w:p w14:paraId="6C4686DD" w14:textId="6369FED8" w:rsidR="00211C01" w:rsidRDefault="00211C01" w:rsidP="00C14E83">
      <w:r>
        <w:t>Výsledná aplikace je plně funkční a lze využít v praxi. Do budoucna je možné aplikaci dále rozšiřovat například přidáním rozšířené reality či možnosti rozpoznání obrázku na obalu namísto QR kódů.</w:t>
      </w:r>
    </w:p>
    <w:p w14:paraId="6161B0E5" w14:textId="77777777" w:rsidR="00FA3ABF" w:rsidRDefault="00FA3ABF" w:rsidP="003606D9">
      <w:pPr>
        <w:pStyle w:val="NadpisHlavniNecisl"/>
      </w:pPr>
      <w:bookmarkStart w:id="51" w:name="_Toc37577735"/>
      <w:bookmarkStart w:id="52" w:name="_Toc223896953"/>
      <w:r>
        <w:lastRenderedPageBreak/>
        <w:t>seznam použité literatury</w:t>
      </w:r>
      <w:bookmarkEnd w:id="51"/>
      <w:bookmarkEnd w:id="52"/>
    </w:p>
    <w:p w14:paraId="62712FDD" w14:textId="783994BF" w:rsidR="001049BB" w:rsidRDefault="001049BB">
      <w:pPr>
        <w:pStyle w:val="Literatura"/>
      </w:pPr>
      <w:proofErr w:type="spellStart"/>
      <w:r w:rsidRPr="001049BB">
        <w:t>Flutter</w:t>
      </w:r>
      <w:proofErr w:type="spellEnd"/>
      <w:r w:rsidRPr="001049BB">
        <w:t xml:space="preserve"> </w:t>
      </w:r>
      <w:proofErr w:type="spellStart"/>
      <w:r w:rsidRPr="001049BB">
        <w:t>documentation</w:t>
      </w:r>
      <w:proofErr w:type="spellEnd"/>
      <w:r w:rsidRPr="001049BB">
        <w:t xml:space="preserve">. Online. 2025. Dostupné z: </w:t>
      </w:r>
      <w:hyperlink r:id="rId19" w:history="1">
        <w:r w:rsidR="00EE6A2E" w:rsidRPr="008F7F33">
          <w:rPr>
            <w:rStyle w:val="Hypertextovodkaz"/>
          </w:rPr>
          <w:t>https://docs.flutter.dev/</w:t>
        </w:r>
      </w:hyperlink>
      <w:r w:rsidR="00EE6A2E">
        <w:t>.</w:t>
      </w:r>
      <w:r w:rsidRPr="001049BB">
        <w:t xml:space="preserve"> [cit. 2025-12-15].</w:t>
      </w:r>
    </w:p>
    <w:p w14:paraId="1260E6F5" w14:textId="48A0D6F7" w:rsidR="001049BB" w:rsidRDefault="001049BB" w:rsidP="00EE6A2E">
      <w:pPr>
        <w:pStyle w:val="Literatura"/>
      </w:pPr>
      <w:proofErr w:type="spellStart"/>
      <w:r w:rsidRPr="001049BB">
        <w:t>Serverpod</w:t>
      </w:r>
      <w:proofErr w:type="spellEnd"/>
      <w:r w:rsidRPr="001049BB">
        <w:t xml:space="preserve"> </w:t>
      </w:r>
      <w:proofErr w:type="spellStart"/>
      <w:r w:rsidRPr="001049BB">
        <w:t>documentation</w:t>
      </w:r>
      <w:proofErr w:type="spellEnd"/>
      <w:r w:rsidRPr="001049BB">
        <w:t xml:space="preserve">. Online. C2025. Dostupné z: </w:t>
      </w:r>
      <w:hyperlink r:id="rId20" w:history="1">
        <w:r w:rsidR="00EE6A2E" w:rsidRPr="008F7F33">
          <w:rPr>
            <w:rStyle w:val="Hypertextovodkaz"/>
          </w:rPr>
          <w:t>https://docs.serverpod.dev/</w:t>
        </w:r>
      </w:hyperlink>
      <w:r w:rsidR="00EE6A2E">
        <w:t>.</w:t>
      </w:r>
      <w:r w:rsidRPr="001049BB">
        <w:t xml:space="preserve"> [cit. 2025-12-15].</w:t>
      </w:r>
    </w:p>
    <w:p w14:paraId="17BAB78D" w14:textId="37DDA896" w:rsidR="00FA3ABF" w:rsidRDefault="001049BB" w:rsidP="00C14E83">
      <w:pPr>
        <w:pStyle w:val="Literatura"/>
      </w:pPr>
      <w:proofErr w:type="spellStart"/>
      <w:r w:rsidRPr="001049BB">
        <w:t>PostgreSQL</w:t>
      </w:r>
      <w:proofErr w:type="spellEnd"/>
      <w:r w:rsidRPr="001049BB">
        <w:t xml:space="preserve"> 18.1 </w:t>
      </w:r>
      <w:proofErr w:type="spellStart"/>
      <w:r w:rsidRPr="001049BB">
        <w:t>Documentation</w:t>
      </w:r>
      <w:proofErr w:type="spellEnd"/>
      <w:r w:rsidRPr="001049BB">
        <w:t xml:space="preserve">. Online. C1996-2025. Dostupné z: </w:t>
      </w:r>
      <w:hyperlink r:id="rId21" w:history="1">
        <w:r w:rsidR="00EE6A2E" w:rsidRPr="008F7F33">
          <w:rPr>
            <w:rStyle w:val="Hypertextovodkaz"/>
          </w:rPr>
          <w:t>https://www.postgresql.org/docs/18/index.html</w:t>
        </w:r>
      </w:hyperlink>
      <w:r w:rsidR="00EE6A2E">
        <w:t>.</w:t>
      </w:r>
      <w:r w:rsidRPr="001049BB">
        <w:t xml:space="preserve"> [cit. 2025-12-15].</w:t>
      </w:r>
    </w:p>
    <w:p w14:paraId="712068DF" w14:textId="77777777" w:rsidR="00FA3ABF" w:rsidRDefault="00FA3ABF" w:rsidP="003606D9">
      <w:pPr>
        <w:pStyle w:val="NadpisHlavniNecisl"/>
      </w:pPr>
      <w:bookmarkStart w:id="53" w:name="_Toc37577736"/>
      <w:bookmarkStart w:id="54" w:name="_Toc223896954"/>
      <w:r>
        <w:lastRenderedPageBreak/>
        <w:t>Seznam použitých symbolů a zkratek</w:t>
      </w:r>
      <w:bookmarkEnd w:id="53"/>
      <w:bookmarkEnd w:id="54"/>
    </w:p>
    <w:p w14:paraId="03642C40" w14:textId="77777777" w:rsidR="00FA3ABF" w:rsidRDefault="00FA3ABF"/>
    <w:p w14:paraId="350242D5" w14:textId="77777777" w:rsidR="00FA3ABF" w:rsidRDefault="00FA3ABF" w:rsidP="003606D9">
      <w:pPr>
        <w:pStyle w:val="NadpisHlavniNecisl"/>
      </w:pPr>
      <w:bookmarkStart w:id="55" w:name="_Toc37577737"/>
      <w:bookmarkStart w:id="56" w:name="_Toc223896955"/>
      <w:r>
        <w:lastRenderedPageBreak/>
        <w:t>Seznam obrázků</w:t>
      </w:r>
      <w:bookmarkEnd w:id="55"/>
      <w:bookmarkEnd w:id="56"/>
    </w:p>
    <w:p w14:paraId="32CAA5F8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234DE49A" w14:textId="77777777" w:rsidR="00FA3ABF" w:rsidRDefault="00FA3ABF">
      <w:r>
        <w:fldChar w:fldCharType="end"/>
      </w:r>
    </w:p>
    <w:p w14:paraId="7E47A2B0" w14:textId="77777777" w:rsidR="00FA3ABF" w:rsidRDefault="00FA3ABF" w:rsidP="003606D9">
      <w:pPr>
        <w:pStyle w:val="NadpisHlavniNecisl"/>
      </w:pPr>
      <w:bookmarkStart w:id="57" w:name="_Toc37577738"/>
      <w:bookmarkStart w:id="58" w:name="_Toc223896956"/>
      <w:r>
        <w:lastRenderedPageBreak/>
        <w:t>Seznam tabulek</w:t>
      </w:r>
      <w:bookmarkEnd w:id="57"/>
      <w:bookmarkEnd w:id="58"/>
    </w:p>
    <w:p w14:paraId="1D39235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3D0AAA8E" w14:textId="332EF623" w:rsidR="00FA3ABF" w:rsidRDefault="00FA3ABF">
      <w:r>
        <w:fldChar w:fldCharType="end"/>
      </w:r>
      <w:bookmarkStart w:id="59" w:name="_Toc420374803"/>
    </w:p>
    <w:p w14:paraId="5D3DD21D" w14:textId="77777777" w:rsidR="00FA3ABF" w:rsidRDefault="00FA3ABF" w:rsidP="003606D9">
      <w:pPr>
        <w:pStyle w:val="NadpisHlavniNecisl"/>
      </w:pPr>
      <w:bookmarkStart w:id="60" w:name="_Toc37577739"/>
      <w:bookmarkStart w:id="61" w:name="_Toc223896957"/>
      <w:bookmarkEnd w:id="59"/>
      <w:r>
        <w:lastRenderedPageBreak/>
        <w:t>seznam Příloh</w:t>
      </w:r>
      <w:bookmarkEnd w:id="60"/>
      <w:bookmarkEnd w:id="61"/>
    </w:p>
    <w:p w14:paraId="170A75E5" w14:textId="77777777" w:rsidR="00FA3ABF" w:rsidRDefault="00FA3ABF"/>
    <w:sectPr w:rsidR="00FA3ABF" w:rsidSect="002C2907">
      <w:headerReference w:type="default" r:id="rId22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47A3" w14:textId="77777777" w:rsidR="00B07236" w:rsidRDefault="00B07236">
      <w:r>
        <w:separator/>
      </w:r>
    </w:p>
  </w:endnote>
  <w:endnote w:type="continuationSeparator" w:id="0">
    <w:p w14:paraId="647A1364" w14:textId="77777777" w:rsidR="00B07236" w:rsidRDefault="00B07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A90A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5114E6C8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D7EE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F4B0" w14:textId="77777777" w:rsidR="00B07236" w:rsidRDefault="00B07236">
      <w:r>
        <w:separator/>
      </w:r>
    </w:p>
  </w:footnote>
  <w:footnote w:type="continuationSeparator" w:id="0">
    <w:p w14:paraId="3CAE41EB" w14:textId="77777777" w:rsidR="00B07236" w:rsidRDefault="00B07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A4BF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7E8F8E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6B34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3CFA019B"/>
    <w:multiLevelType w:val="hybridMultilevel"/>
    <w:tmpl w:val="E01AFFF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7FB33A2D"/>
    <w:multiLevelType w:val="hybridMultilevel"/>
    <w:tmpl w:val="3A727488"/>
    <w:lvl w:ilvl="0" w:tplc="61CE7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185B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556CD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1C04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E67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14B1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54E3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8EAA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920F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8784570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1731611071">
    <w:abstractNumId w:val="16"/>
  </w:num>
  <w:num w:numId="3" w16cid:durableId="144784664">
    <w:abstractNumId w:val="14"/>
  </w:num>
  <w:num w:numId="4" w16cid:durableId="883175596">
    <w:abstractNumId w:val="17"/>
  </w:num>
  <w:num w:numId="5" w16cid:durableId="561601203">
    <w:abstractNumId w:val="13"/>
  </w:num>
  <w:num w:numId="6" w16cid:durableId="1903787784">
    <w:abstractNumId w:val="12"/>
  </w:num>
  <w:num w:numId="7" w16cid:durableId="1844736867">
    <w:abstractNumId w:val="8"/>
  </w:num>
  <w:num w:numId="8" w16cid:durableId="268898735">
    <w:abstractNumId w:val="3"/>
  </w:num>
  <w:num w:numId="9" w16cid:durableId="1291595942">
    <w:abstractNumId w:val="2"/>
  </w:num>
  <w:num w:numId="10" w16cid:durableId="133836261">
    <w:abstractNumId w:val="1"/>
  </w:num>
  <w:num w:numId="11" w16cid:durableId="1196190649">
    <w:abstractNumId w:val="0"/>
  </w:num>
  <w:num w:numId="12" w16cid:durableId="2079282309">
    <w:abstractNumId w:val="9"/>
  </w:num>
  <w:num w:numId="13" w16cid:durableId="1528636001">
    <w:abstractNumId w:val="7"/>
  </w:num>
  <w:num w:numId="14" w16cid:durableId="2130738238">
    <w:abstractNumId w:val="6"/>
  </w:num>
  <w:num w:numId="15" w16cid:durableId="2052681745">
    <w:abstractNumId w:val="5"/>
  </w:num>
  <w:num w:numId="16" w16cid:durableId="1735662148">
    <w:abstractNumId w:val="4"/>
  </w:num>
  <w:num w:numId="17" w16cid:durableId="102304782">
    <w:abstractNumId w:val="11"/>
  </w:num>
  <w:num w:numId="18" w16cid:durableId="9262321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43948"/>
    <w:rsid w:val="00043D1B"/>
    <w:rsid w:val="000514F9"/>
    <w:rsid w:val="0005583B"/>
    <w:rsid w:val="00057C4C"/>
    <w:rsid w:val="000956E6"/>
    <w:rsid w:val="000A06AE"/>
    <w:rsid w:val="000E574D"/>
    <w:rsid w:val="001029F0"/>
    <w:rsid w:val="001049BB"/>
    <w:rsid w:val="00114FCB"/>
    <w:rsid w:val="0012562D"/>
    <w:rsid w:val="001263FF"/>
    <w:rsid w:val="00167544"/>
    <w:rsid w:val="001717A4"/>
    <w:rsid w:val="00191C7F"/>
    <w:rsid w:val="00192C8C"/>
    <w:rsid w:val="001A03ED"/>
    <w:rsid w:val="001A4A71"/>
    <w:rsid w:val="001C61A6"/>
    <w:rsid w:val="001F4BFC"/>
    <w:rsid w:val="002009FF"/>
    <w:rsid w:val="00211794"/>
    <w:rsid w:val="00211C01"/>
    <w:rsid w:val="00215A60"/>
    <w:rsid w:val="00221AA3"/>
    <w:rsid w:val="002272B0"/>
    <w:rsid w:val="00266645"/>
    <w:rsid w:val="00271129"/>
    <w:rsid w:val="002823F5"/>
    <w:rsid w:val="00293BBC"/>
    <w:rsid w:val="002A12CC"/>
    <w:rsid w:val="002C2907"/>
    <w:rsid w:val="002C582E"/>
    <w:rsid w:val="002C5B37"/>
    <w:rsid w:val="00315EE7"/>
    <w:rsid w:val="003606D9"/>
    <w:rsid w:val="003730B1"/>
    <w:rsid w:val="003873E1"/>
    <w:rsid w:val="003B2B9F"/>
    <w:rsid w:val="003C1D65"/>
    <w:rsid w:val="003C3E56"/>
    <w:rsid w:val="003D7D11"/>
    <w:rsid w:val="003F38FC"/>
    <w:rsid w:val="004200FD"/>
    <w:rsid w:val="00462083"/>
    <w:rsid w:val="0047091D"/>
    <w:rsid w:val="00474937"/>
    <w:rsid w:val="004C5499"/>
    <w:rsid w:val="004D28BB"/>
    <w:rsid w:val="004F3928"/>
    <w:rsid w:val="00502136"/>
    <w:rsid w:val="005125D1"/>
    <w:rsid w:val="00533D8D"/>
    <w:rsid w:val="005444C8"/>
    <w:rsid w:val="00553505"/>
    <w:rsid w:val="005660A9"/>
    <w:rsid w:val="00586A0C"/>
    <w:rsid w:val="005A2438"/>
    <w:rsid w:val="006279D4"/>
    <w:rsid w:val="00633F16"/>
    <w:rsid w:val="0066219A"/>
    <w:rsid w:val="00665C92"/>
    <w:rsid w:val="00681031"/>
    <w:rsid w:val="006B342F"/>
    <w:rsid w:val="00781332"/>
    <w:rsid w:val="00795DA3"/>
    <w:rsid w:val="0079733F"/>
    <w:rsid w:val="007C3804"/>
    <w:rsid w:val="007C5CE0"/>
    <w:rsid w:val="007C7E19"/>
    <w:rsid w:val="0083359E"/>
    <w:rsid w:val="008B07F6"/>
    <w:rsid w:val="008B7623"/>
    <w:rsid w:val="008C6598"/>
    <w:rsid w:val="008C6A63"/>
    <w:rsid w:val="008D5EE4"/>
    <w:rsid w:val="008E1E16"/>
    <w:rsid w:val="008E6770"/>
    <w:rsid w:val="008E72AE"/>
    <w:rsid w:val="008F4064"/>
    <w:rsid w:val="00921AA9"/>
    <w:rsid w:val="0093141B"/>
    <w:rsid w:val="00946415"/>
    <w:rsid w:val="00965CED"/>
    <w:rsid w:val="00973AD8"/>
    <w:rsid w:val="0098609B"/>
    <w:rsid w:val="009A027A"/>
    <w:rsid w:val="009A5811"/>
    <w:rsid w:val="009B4361"/>
    <w:rsid w:val="009F665C"/>
    <w:rsid w:val="00A034A3"/>
    <w:rsid w:val="00A53B98"/>
    <w:rsid w:val="00A54478"/>
    <w:rsid w:val="00A67CB0"/>
    <w:rsid w:val="00A67D31"/>
    <w:rsid w:val="00AB1737"/>
    <w:rsid w:val="00AD19B4"/>
    <w:rsid w:val="00AF2730"/>
    <w:rsid w:val="00AF47F3"/>
    <w:rsid w:val="00B07236"/>
    <w:rsid w:val="00B21275"/>
    <w:rsid w:val="00B26B77"/>
    <w:rsid w:val="00B3305C"/>
    <w:rsid w:val="00B61DC6"/>
    <w:rsid w:val="00B80D8F"/>
    <w:rsid w:val="00BD3ABB"/>
    <w:rsid w:val="00BF67D1"/>
    <w:rsid w:val="00C14E83"/>
    <w:rsid w:val="00C35D99"/>
    <w:rsid w:val="00C47542"/>
    <w:rsid w:val="00C5622F"/>
    <w:rsid w:val="00C565FB"/>
    <w:rsid w:val="00C60EAF"/>
    <w:rsid w:val="00C723C9"/>
    <w:rsid w:val="00C95710"/>
    <w:rsid w:val="00C963F2"/>
    <w:rsid w:val="00C978E3"/>
    <w:rsid w:val="00CC4D14"/>
    <w:rsid w:val="00D23FFD"/>
    <w:rsid w:val="00D5716B"/>
    <w:rsid w:val="00DA7DC6"/>
    <w:rsid w:val="00DD0456"/>
    <w:rsid w:val="00DE6D20"/>
    <w:rsid w:val="00DE7910"/>
    <w:rsid w:val="00DF0598"/>
    <w:rsid w:val="00E04F63"/>
    <w:rsid w:val="00E115D1"/>
    <w:rsid w:val="00E12052"/>
    <w:rsid w:val="00E30FD4"/>
    <w:rsid w:val="00E40621"/>
    <w:rsid w:val="00E63378"/>
    <w:rsid w:val="00EC33AB"/>
    <w:rsid w:val="00EC52CD"/>
    <w:rsid w:val="00ED60B7"/>
    <w:rsid w:val="00EE6A2E"/>
    <w:rsid w:val="00F433EA"/>
    <w:rsid w:val="00F43695"/>
    <w:rsid w:val="00F72AC0"/>
    <w:rsid w:val="00F85B53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6EAC91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AD19B4"/>
    <w:pPr>
      <w:spacing w:line="360" w:lineRule="auto"/>
      <w:jc w:val="both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uiPriority w:val="39"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uiPriority w:val="39"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uiPriority w:val="39"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character" w:styleId="Nevyeenzmnka">
    <w:name w:val="Unresolved Mention"/>
    <w:basedOn w:val="Standardnpsmoodstavce"/>
    <w:uiPriority w:val="99"/>
    <w:semiHidden/>
    <w:unhideWhenUsed/>
    <w:rsid w:val="006B342F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057C4C"/>
    <w:rPr>
      <w:sz w:val="24"/>
    </w:rPr>
  </w:style>
  <w:style w:type="paragraph" w:styleId="Odstavecseseznamem">
    <w:name w:val="List Paragraph"/>
    <w:basedOn w:val="Normln"/>
    <w:uiPriority w:val="34"/>
    <w:qFormat/>
    <w:rsid w:val="00F85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yperlink" Target="https://github.com/Matej-Straka/Maturitni_Projekt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18/index.html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ocs.serverpod.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ocs.flutter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60C689-9C31-B246-96C6-60B107F4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C:\DOCUME~1\PROCHA~1\LOCALS~1\TEMP\DP04.dot</Template>
  <TotalTime>162</TotalTime>
  <Pages>25</Pages>
  <Words>2315</Words>
  <Characters>13665</Characters>
  <Application>Microsoft Office Word</Application>
  <DocSecurity>0</DocSecurity>
  <Lines>113</Lines>
  <Paragraphs>31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15949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Matěj Straka</cp:lastModifiedBy>
  <cp:revision>39</cp:revision>
  <cp:lastPrinted>2003-04-09T07:02:00Z</cp:lastPrinted>
  <dcterms:created xsi:type="dcterms:W3CDTF">2025-12-15T22:40:00Z</dcterms:created>
  <dcterms:modified xsi:type="dcterms:W3CDTF">2026-03-08T20:46:00Z</dcterms:modified>
</cp:coreProperties>
</file>