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CA297" w14:textId="77777777" w:rsidR="00781332" w:rsidRDefault="00781332" w:rsidP="00781332">
      <w:pPr>
        <w:pStyle w:val="nazevkoly"/>
      </w:pPr>
      <w:r>
        <w:t xml:space="preserve">Obchodní akademie, </w:t>
      </w:r>
      <w:r w:rsidRPr="0012562D">
        <w:t>Vyšší odborná škola</w:t>
      </w:r>
      <w:r w:rsidR="003606D9">
        <w:t xml:space="preserve"> a Jazyková škola </w:t>
      </w:r>
      <w:r>
        <w:t>s právem státní jazykové zkoušky Uherské Hradiště</w:t>
      </w:r>
    </w:p>
    <w:p w14:paraId="0E66366D" w14:textId="77777777" w:rsidR="00781332" w:rsidRDefault="003F38FC" w:rsidP="00FC7A73">
      <w:pPr>
        <w:pStyle w:val="nasted"/>
      </w:pPr>
      <w:r>
        <w:rPr>
          <w:noProof/>
        </w:rPr>
        <w:drawing>
          <wp:inline distT="0" distB="0" distL="0" distR="0" wp14:anchorId="07597F74" wp14:editId="0F7B2D88">
            <wp:extent cx="1847850" cy="1847850"/>
            <wp:effectExtent l="0" t="0" r="0" b="0"/>
            <wp:docPr id="1" name="obrázek 1" descr="100×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00×10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2B696" w14:textId="77777777" w:rsidR="00781332" w:rsidRDefault="00781332" w:rsidP="00781332">
      <w:pPr>
        <w:pStyle w:val="nazevprojektu"/>
      </w:pPr>
      <w:r>
        <w:t xml:space="preserve">Maturitní </w:t>
      </w:r>
      <w:r w:rsidR="003F38FC">
        <w:t>PRÁCE</w:t>
      </w:r>
    </w:p>
    <w:p w14:paraId="54635ACE" w14:textId="22263C73" w:rsidR="00781332" w:rsidRDefault="000514F9" w:rsidP="000514F9">
      <w:pPr>
        <w:pStyle w:val="nazevprojektu"/>
        <w:spacing w:after="220"/>
      </w:pPr>
      <w:r>
        <w:t>Mobilní aplikace pro prezentaci produktů pomocí qr kódů</w:t>
      </w:r>
    </w:p>
    <w:p w14:paraId="5DF9F4FC" w14:textId="73AC96AD" w:rsidR="00DE6D20" w:rsidRDefault="00FC7A73" w:rsidP="003F38FC">
      <w:pPr>
        <w:pStyle w:val="jmno"/>
      </w:pPr>
      <w:r>
        <w:fldChar w:fldCharType="begin"/>
      </w:r>
      <w:r>
        <w:instrText xml:space="preserve"> DATE  \@ "yyyy"  \* MERGEFORMAT </w:instrText>
      </w:r>
      <w:r>
        <w:fldChar w:fldCharType="separate"/>
      </w:r>
      <w:r w:rsidR="00EE6A2E">
        <w:rPr>
          <w:noProof/>
        </w:rPr>
        <w:t>2025</w:t>
      </w:r>
      <w:r>
        <w:fldChar w:fldCharType="end"/>
      </w:r>
      <w:r w:rsidR="00781332">
        <w:tab/>
      </w:r>
      <w:r w:rsidR="000514F9">
        <w:t>Matěj Straka</w:t>
      </w:r>
      <w:r w:rsidR="00781332">
        <w:t xml:space="preserve">, </w:t>
      </w:r>
      <w:r w:rsidR="000514F9">
        <w:t>4.B.</w:t>
      </w:r>
      <w:r w:rsidR="00FA3ABF">
        <w:br w:type="page"/>
      </w:r>
    </w:p>
    <w:p w14:paraId="5EF1DBF8" w14:textId="33BB77D4" w:rsidR="00DE6D20" w:rsidRDefault="00DE6D20">
      <w:pPr>
        <w:spacing w:line="240" w:lineRule="auto"/>
      </w:pPr>
      <w:r w:rsidRPr="006B342F">
        <w:rPr>
          <w:b/>
          <w:noProof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27EAC128" wp14:editId="511BE998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53325" cy="10686660"/>
            <wp:effectExtent l="0" t="0" r="0" b="635"/>
            <wp:wrapThrough wrapText="bothSides">
              <wp:wrapPolygon edited="0">
                <wp:start x="0" y="0"/>
                <wp:lineTo x="0" y="21563"/>
                <wp:lineTo x="21518" y="21563"/>
                <wp:lineTo x="21518" y="0"/>
                <wp:lineTo x="0" y="0"/>
              </wp:wrapPolygon>
            </wp:wrapThrough>
            <wp:docPr id="1024108124" name="Obrázek 1" descr="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08124" name="Obrázek 1" descr="&#10;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0686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542BAC37" w14:textId="3B1FA471" w:rsidR="009A5811" w:rsidRDefault="009A5811" w:rsidP="003F38FC">
      <w:pPr>
        <w:pStyle w:val="jmno"/>
        <w:rPr>
          <w:b/>
          <w:szCs w:val="24"/>
        </w:rPr>
      </w:pPr>
      <w:r w:rsidRPr="009A5811">
        <w:rPr>
          <w:b/>
          <w:noProof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4F012159" wp14:editId="52E490FB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67265" cy="10677525"/>
            <wp:effectExtent l="0" t="0" r="0" b="0"/>
            <wp:wrapThrough wrapText="bothSides">
              <wp:wrapPolygon edited="0">
                <wp:start x="0" y="0"/>
                <wp:lineTo x="0" y="21542"/>
                <wp:lineTo x="21535" y="21542"/>
                <wp:lineTo x="21535" y="0"/>
                <wp:lineTo x="0" y="0"/>
              </wp:wrapPolygon>
            </wp:wrapThrough>
            <wp:docPr id="1575111767" name="Obrázek 1" descr="Obsah obrázku text, snímek obrazovky, Písmo, papír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11767" name="Obrázek 1" descr="Obsah obrázku text, snímek obrazovky, Písmo, papír&#10;&#10;Obsah vygenerovaný umělou inteligencí může být nesprávný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7265" cy="1067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9F612A" w14:textId="01F889D5" w:rsidR="00E40621" w:rsidRPr="009A5811" w:rsidRDefault="009A5811" w:rsidP="009A5811">
      <w:pPr>
        <w:spacing w:line="240" w:lineRule="auto"/>
        <w:rPr>
          <w:b/>
          <w:szCs w:val="24"/>
        </w:rPr>
      </w:pPr>
      <w:r w:rsidRPr="009A5811">
        <w:rPr>
          <w:b/>
          <w:noProof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369CAE26" wp14:editId="0D7AC690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53325" cy="10731772"/>
            <wp:effectExtent l="0" t="0" r="0" b="0"/>
            <wp:wrapThrough wrapText="bothSides">
              <wp:wrapPolygon edited="0">
                <wp:start x="0" y="0"/>
                <wp:lineTo x="0" y="21549"/>
                <wp:lineTo x="21518" y="21549"/>
                <wp:lineTo x="21518" y="0"/>
                <wp:lineTo x="0" y="0"/>
              </wp:wrapPolygon>
            </wp:wrapThrough>
            <wp:docPr id="1529813062" name="Obrázek 1" descr="Obsah obrázku text, snímek obrazovky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13062" name="Obrázek 1" descr="Obsah obrázku text, snímek obrazovky, Písmo&#10;&#10;Obsah vygenerovaný umělou inteligencí může být nesprávný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07317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3804" w:rsidRPr="007C3804">
        <w:rPr>
          <w:b/>
          <w:szCs w:val="24"/>
        </w:rPr>
        <w:br w:type="page"/>
      </w:r>
      <w:r w:rsidR="00E40621">
        <w:lastRenderedPageBreak/>
        <w:t>Prohlášení:</w:t>
      </w:r>
    </w:p>
    <w:p w14:paraId="375F47F3" w14:textId="77777777" w:rsidR="00FA3ABF" w:rsidRDefault="00FA3ABF" w:rsidP="00E40621">
      <w:r>
        <w:t xml:space="preserve">Souhlasím s tím, že s výsledky mé práce může být naloženo podle uvážení vedoucího </w:t>
      </w:r>
      <w:r w:rsidR="001C61A6">
        <w:t>maturitní</w:t>
      </w:r>
      <w:r w:rsidR="0012562D">
        <w:t xml:space="preserve"> práce a ředitele školy</w:t>
      </w:r>
      <w:r>
        <w:t xml:space="preserve">. V případě publikace budu </w:t>
      </w:r>
      <w:r>
        <w:fldChar w:fldCharType="begin">
          <w:ffData>
            <w:name w:val="Rozbalovací1"/>
            <w:enabled/>
            <w:calcOnExit w:val="0"/>
            <w:helpText w:type="text" w:val="Vyberte ze seznamu"/>
            <w:ddList>
              <w:listEntry w:val="uveden"/>
              <w:listEntry w:val="uvedena"/>
            </w:ddList>
          </w:ffData>
        </w:fldChar>
      </w:r>
      <w:bookmarkStart w:id="0" w:name="Rozbalovací1"/>
      <w:r>
        <w:instrText xml:space="preserve"> FORMDROPDOWN </w:instrText>
      </w:r>
      <w:r>
        <w:fldChar w:fldCharType="separate"/>
      </w:r>
      <w:r>
        <w:fldChar w:fldCharType="end"/>
      </w:r>
      <w:bookmarkEnd w:id="0"/>
      <w:r>
        <w:t xml:space="preserve"> jako spoluautor.</w:t>
      </w:r>
    </w:p>
    <w:p w14:paraId="5D57F7E4" w14:textId="77777777" w:rsidR="00FA3ABF" w:rsidRDefault="00FA3ABF">
      <w:r>
        <w:t>Prohl</w:t>
      </w:r>
      <w:r w:rsidR="00946415">
        <w:t xml:space="preserve">ašuji, že jsem na celé </w:t>
      </w:r>
      <w:r w:rsidR="001C61A6">
        <w:t>maturitní</w:t>
      </w:r>
      <w:r>
        <w:t xml:space="preserve"> práci </w:t>
      </w:r>
      <w:bookmarkStart w:id="1" w:name="Rozbalovací2"/>
      <w:r w:rsidR="00CC4D14">
        <w:fldChar w:fldCharType="begin">
          <w:ffData>
            <w:name w:val="Rozbalovací2"/>
            <w:enabled/>
            <w:calcOnExit w:val="0"/>
            <w:helpText w:type="text" w:val="Vyberte ze seznamu"/>
            <w:ddList>
              <w:listEntry w:val="pracoval"/>
              <w:listEntry w:val="pracovala"/>
            </w:ddList>
          </w:ffData>
        </w:fldChar>
      </w:r>
      <w:r w:rsidR="00CC4D14">
        <w:instrText xml:space="preserve"> FORMDROPDOWN </w:instrText>
      </w:r>
      <w:r w:rsidR="00CC4D14">
        <w:fldChar w:fldCharType="separate"/>
      </w:r>
      <w:r w:rsidR="00CC4D14">
        <w:fldChar w:fldCharType="end"/>
      </w:r>
      <w:bookmarkEnd w:id="1"/>
      <w:r>
        <w:t xml:space="preserve"> samostatně a </w:t>
      </w:r>
      <w:r w:rsidR="00FC7A73">
        <w:t xml:space="preserve">veškeré použité zdroje </w:t>
      </w:r>
      <w:r>
        <w:t xml:space="preserve">jsem </w:t>
      </w:r>
      <w:r>
        <w:fldChar w:fldCharType="begin">
          <w:ffData>
            <w:name w:val="Rozbalovací3"/>
            <w:enabled/>
            <w:calcOnExit w:val="0"/>
            <w:helpText w:type="text" w:val="Vyberte ze seznamu"/>
            <w:ddList>
              <w:listEntry w:val="citoval"/>
              <w:listEntry w:val="citovala"/>
            </w:ddList>
          </w:ffData>
        </w:fldChar>
      </w:r>
      <w:bookmarkStart w:id="2" w:name="Rozbalovací3"/>
      <w:r>
        <w:instrText xml:space="preserve"> FORMDROPDOWN </w:instrText>
      </w:r>
      <w:r>
        <w:fldChar w:fldCharType="separate"/>
      </w:r>
      <w:r>
        <w:fldChar w:fldCharType="end"/>
      </w:r>
      <w:bookmarkEnd w:id="2"/>
      <w:r>
        <w:t>.</w:t>
      </w:r>
    </w:p>
    <w:p w14:paraId="12CDC2AB" w14:textId="77777777" w:rsidR="00FA3ABF" w:rsidRDefault="00946415" w:rsidP="00E40621">
      <w:pPr>
        <w:pStyle w:val="msto"/>
      </w:pPr>
      <w:r>
        <w:t>V Uherském Hradišti</w:t>
      </w:r>
      <w:r w:rsidR="00E40621">
        <w:t>, dne</w:t>
      </w:r>
      <w:r w:rsidR="00FA3ABF">
        <w:t xml:space="preserve"> </w:t>
      </w:r>
      <w:r w:rsidR="00043948" w:rsidRPr="00043948">
        <w:rPr>
          <w:rStyle w:val="doplnittext"/>
        </w:rPr>
        <w:t>doplnit</w:t>
      </w:r>
      <w:r w:rsidR="00043948">
        <w:rPr>
          <w:rStyle w:val="doplnittext"/>
        </w:rPr>
        <w:t xml:space="preserve"> datum</w:t>
      </w:r>
    </w:p>
    <w:p w14:paraId="7AB1CF9E" w14:textId="77777777" w:rsidR="00FA3ABF" w:rsidRDefault="00E40621" w:rsidP="00E40621">
      <w:pPr>
        <w:pStyle w:val="msto"/>
        <w:tabs>
          <w:tab w:val="clear" w:pos="284"/>
          <w:tab w:val="clear" w:pos="7371"/>
          <w:tab w:val="center" w:pos="6379"/>
        </w:tabs>
      </w:pPr>
      <w:r>
        <w:tab/>
        <w:t>..................................................</w:t>
      </w:r>
      <w:r>
        <w:br/>
        <w:t xml:space="preserve"> </w:t>
      </w:r>
      <w:r>
        <w:tab/>
      </w:r>
      <w:r w:rsidR="00946415">
        <w:t>podpis absolventa</w:t>
      </w:r>
    </w:p>
    <w:p w14:paraId="1276D4C4" w14:textId="77777777" w:rsidR="00FA3ABF" w:rsidRPr="00FC7A73" w:rsidRDefault="00FA3ABF" w:rsidP="003B2B9F">
      <w:pPr>
        <w:pStyle w:val="resum"/>
      </w:pPr>
      <w:bookmarkStart w:id="3" w:name="_Toc37577728"/>
      <w:r w:rsidRPr="00FC7A73">
        <w:lastRenderedPageBreak/>
        <w:t>R</w:t>
      </w:r>
      <w:bookmarkEnd w:id="3"/>
      <w:r w:rsidRPr="00FC7A73">
        <w:t>ESUMÉ</w:t>
      </w:r>
    </w:p>
    <w:p w14:paraId="73CD1A1F" w14:textId="77777777" w:rsidR="00FA3ABF" w:rsidRPr="00043948" w:rsidRDefault="00043948">
      <w:pPr>
        <w:rPr>
          <w:rStyle w:val="doplnittext"/>
        </w:rPr>
      </w:pPr>
      <w:r w:rsidRPr="00043948">
        <w:rPr>
          <w:rStyle w:val="doplnittext"/>
        </w:rPr>
        <w:t>Doplnit stručný text projektu</w:t>
      </w:r>
    </w:p>
    <w:p w14:paraId="1E701CF0" w14:textId="77777777" w:rsidR="00FA3ABF" w:rsidRPr="00FC7A73" w:rsidRDefault="00FA3ABF" w:rsidP="003B2B9F">
      <w:pPr>
        <w:pStyle w:val="resum"/>
      </w:pPr>
      <w:bookmarkStart w:id="4" w:name="_Toc37577729"/>
      <w:r w:rsidRPr="00FC7A73">
        <w:lastRenderedPageBreak/>
        <w:t>OBSAH</w:t>
      </w:r>
      <w:bookmarkEnd w:id="4"/>
    </w:p>
    <w:p w14:paraId="4E12D876" w14:textId="77777777" w:rsidR="003B2B9F" w:rsidRDefault="003B2B9F">
      <w:pPr>
        <w:pStyle w:val="Obsah1"/>
        <w:rPr>
          <w:b w:val="0"/>
          <w:bCs w:val="0"/>
          <w:caps w:val="0"/>
          <w:sz w:val="24"/>
          <w:szCs w:val="24"/>
        </w:rPr>
      </w:pPr>
      <w:r>
        <w:fldChar w:fldCharType="begin"/>
      </w:r>
      <w:r>
        <w:instrText xml:space="preserve"> TOC \o "2-3" \t "Nadpis 1;1;NadpisHlavniNecisl;1" </w:instrText>
      </w:r>
      <w:r>
        <w:fldChar w:fldCharType="separate"/>
      </w:r>
      <w:r>
        <w:t>úvod</w:t>
      </w:r>
      <w:r>
        <w:tab/>
      </w:r>
      <w:r>
        <w:fldChar w:fldCharType="begin"/>
      </w:r>
      <w:r>
        <w:instrText xml:space="preserve"> PAGEREF _Toc225217929 \h </w:instrText>
      </w:r>
      <w:r>
        <w:fldChar w:fldCharType="separate"/>
      </w:r>
      <w:r>
        <w:t>5</w:t>
      </w:r>
      <w:r>
        <w:fldChar w:fldCharType="end"/>
      </w:r>
    </w:p>
    <w:p w14:paraId="44070653" w14:textId="77777777" w:rsidR="003B2B9F" w:rsidRDefault="003B2B9F">
      <w:pPr>
        <w:pStyle w:val="Obsah1"/>
        <w:rPr>
          <w:b w:val="0"/>
          <w:bCs w:val="0"/>
          <w:caps w:val="0"/>
          <w:sz w:val="24"/>
          <w:szCs w:val="24"/>
        </w:rPr>
      </w:pPr>
      <w:r>
        <w:t>1</w:t>
      </w:r>
      <w:r>
        <w:rPr>
          <w:b w:val="0"/>
          <w:bCs w:val="0"/>
          <w:caps w:val="0"/>
          <w:sz w:val="24"/>
          <w:szCs w:val="24"/>
        </w:rPr>
        <w:tab/>
      </w:r>
      <w:r>
        <w:t>NADPISY HLAVNÍCH KAPITOL</w:t>
      </w:r>
      <w:r>
        <w:tab/>
      </w:r>
      <w:r>
        <w:fldChar w:fldCharType="begin"/>
      </w:r>
      <w:r>
        <w:instrText xml:space="preserve"> PAGEREF _Toc225217930 \h </w:instrText>
      </w:r>
      <w:r>
        <w:fldChar w:fldCharType="separate"/>
      </w:r>
      <w:r>
        <w:t>6</w:t>
      </w:r>
      <w:r>
        <w:fldChar w:fldCharType="end"/>
      </w:r>
    </w:p>
    <w:p w14:paraId="5C8A87BA" w14:textId="77777777" w:rsidR="003B2B9F" w:rsidRDefault="003B2B9F">
      <w:pPr>
        <w:pStyle w:val="Obsah2"/>
        <w:rPr>
          <w:noProof/>
          <w:sz w:val="24"/>
          <w:szCs w:val="24"/>
        </w:rPr>
      </w:pPr>
      <w:r>
        <w:rPr>
          <w:noProof/>
        </w:rPr>
        <w:t>1.1</w:t>
      </w:r>
      <w:r>
        <w:rPr>
          <w:noProof/>
          <w:sz w:val="24"/>
          <w:szCs w:val="24"/>
        </w:rPr>
        <w:tab/>
      </w:r>
      <w:r>
        <w:rPr>
          <w:noProof/>
        </w:rPr>
        <w:t>Nadpisy kapitol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_Toc225217931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985C1C9" w14:textId="77777777" w:rsidR="003B2B9F" w:rsidRDefault="003B2B9F">
      <w:pPr>
        <w:pStyle w:val="Obsah3"/>
        <w:rPr>
          <w:iCs w:val="0"/>
          <w:noProof/>
          <w:sz w:val="24"/>
        </w:rPr>
      </w:pPr>
      <w:r>
        <w:rPr>
          <w:noProof/>
        </w:rPr>
        <w:t>1.1.1</w:t>
      </w:r>
      <w:r>
        <w:rPr>
          <w:iCs w:val="0"/>
          <w:noProof/>
          <w:sz w:val="24"/>
        </w:rPr>
        <w:tab/>
      </w:r>
      <w:r>
        <w:rPr>
          <w:noProof/>
        </w:rPr>
        <w:t>Nadpisy podkapitol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_Toc225217932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B682658" w14:textId="77777777" w:rsidR="003B2B9F" w:rsidRDefault="003B2B9F">
      <w:pPr>
        <w:pStyle w:val="Obsah1"/>
        <w:rPr>
          <w:b w:val="0"/>
          <w:bCs w:val="0"/>
          <w:caps w:val="0"/>
          <w:sz w:val="24"/>
          <w:szCs w:val="24"/>
        </w:rPr>
      </w:pPr>
      <w:r>
        <w:t>Závěr</w:t>
      </w:r>
      <w:r>
        <w:tab/>
      </w:r>
      <w:r>
        <w:fldChar w:fldCharType="begin"/>
      </w:r>
      <w:r>
        <w:instrText xml:space="preserve"> PAGEREF _Toc225217933 \h </w:instrText>
      </w:r>
      <w:r>
        <w:fldChar w:fldCharType="separate"/>
      </w:r>
      <w:r>
        <w:t>8</w:t>
      </w:r>
      <w:r>
        <w:fldChar w:fldCharType="end"/>
      </w:r>
    </w:p>
    <w:p w14:paraId="5593CE24" w14:textId="77777777" w:rsidR="003B2B9F" w:rsidRDefault="003B2B9F">
      <w:pPr>
        <w:pStyle w:val="Obsah1"/>
        <w:rPr>
          <w:b w:val="0"/>
          <w:bCs w:val="0"/>
          <w:caps w:val="0"/>
          <w:sz w:val="24"/>
          <w:szCs w:val="24"/>
        </w:rPr>
      </w:pPr>
      <w:r>
        <w:t>seznam použité literatury</w:t>
      </w:r>
      <w:r>
        <w:tab/>
      </w:r>
      <w:r>
        <w:fldChar w:fldCharType="begin"/>
      </w:r>
      <w:r>
        <w:instrText xml:space="preserve"> PAGEREF _Toc225217934 \h </w:instrText>
      </w:r>
      <w:r>
        <w:fldChar w:fldCharType="separate"/>
      </w:r>
      <w:r>
        <w:t>9</w:t>
      </w:r>
      <w:r>
        <w:fldChar w:fldCharType="end"/>
      </w:r>
    </w:p>
    <w:p w14:paraId="2258228E" w14:textId="77777777" w:rsidR="003B2B9F" w:rsidRDefault="003B2B9F">
      <w:pPr>
        <w:pStyle w:val="Obsah1"/>
        <w:rPr>
          <w:b w:val="0"/>
          <w:bCs w:val="0"/>
          <w:caps w:val="0"/>
          <w:sz w:val="24"/>
          <w:szCs w:val="24"/>
        </w:rPr>
      </w:pPr>
      <w:r>
        <w:t>Seznam použitých symbolů a zkratek</w:t>
      </w:r>
      <w:r>
        <w:tab/>
      </w:r>
      <w:r>
        <w:fldChar w:fldCharType="begin"/>
      </w:r>
      <w:r>
        <w:instrText xml:space="preserve"> PAGEREF _Toc225217935 \h </w:instrText>
      </w:r>
      <w:r>
        <w:fldChar w:fldCharType="separate"/>
      </w:r>
      <w:r>
        <w:t>10</w:t>
      </w:r>
      <w:r>
        <w:fldChar w:fldCharType="end"/>
      </w:r>
    </w:p>
    <w:p w14:paraId="2A327582" w14:textId="77777777" w:rsidR="003B2B9F" w:rsidRDefault="003B2B9F">
      <w:pPr>
        <w:pStyle w:val="Obsah1"/>
        <w:rPr>
          <w:b w:val="0"/>
          <w:bCs w:val="0"/>
          <w:caps w:val="0"/>
          <w:sz w:val="24"/>
          <w:szCs w:val="24"/>
        </w:rPr>
      </w:pPr>
      <w:r>
        <w:t>Seznam obrázků</w:t>
      </w:r>
      <w:r>
        <w:tab/>
      </w:r>
      <w:r>
        <w:fldChar w:fldCharType="begin"/>
      </w:r>
      <w:r>
        <w:instrText xml:space="preserve"> PAGEREF _Toc225217936 \h </w:instrText>
      </w:r>
      <w:r>
        <w:fldChar w:fldCharType="separate"/>
      </w:r>
      <w:r>
        <w:t>11</w:t>
      </w:r>
      <w:r>
        <w:fldChar w:fldCharType="end"/>
      </w:r>
    </w:p>
    <w:p w14:paraId="6CD2C07C" w14:textId="77777777" w:rsidR="003B2B9F" w:rsidRDefault="003B2B9F">
      <w:pPr>
        <w:pStyle w:val="Obsah1"/>
        <w:rPr>
          <w:b w:val="0"/>
          <w:bCs w:val="0"/>
          <w:caps w:val="0"/>
          <w:sz w:val="24"/>
          <w:szCs w:val="24"/>
        </w:rPr>
      </w:pPr>
      <w:r>
        <w:t>Seznam tabulek</w:t>
      </w:r>
      <w:r>
        <w:tab/>
      </w:r>
      <w:r>
        <w:fldChar w:fldCharType="begin"/>
      </w:r>
      <w:r>
        <w:instrText xml:space="preserve"> PAGEREF _Toc225217937 \h </w:instrText>
      </w:r>
      <w:r>
        <w:fldChar w:fldCharType="separate"/>
      </w:r>
      <w:r>
        <w:t>12</w:t>
      </w:r>
      <w:r>
        <w:fldChar w:fldCharType="end"/>
      </w:r>
    </w:p>
    <w:p w14:paraId="6C2F4117" w14:textId="77777777" w:rsidR="003B2B9F" w:rsidRDefault="003B2B9F">
      <w:pPr>
        <w:pStyle w:val="Obsah1"/>
        <w:rPr>
          <w:b w:val="0"/>
          <w:bCs w:val="0"/>
          <w:caps w:val="0"/>
          <w:sz w:val="24"/>
          <w:szCs w:val="24"/>
        </w:rPr>
      </w:pPr>
      <w:r>
        <w:t>seznam Příloh</w:t>
      </w:r>
      <w:r>
        <w:tab/>
      </w:r>
      <w:r>
        <w:fldChar w:fldCharType="begin"/>
      </w:r>
      <w:r>
        <w:instrText xml:space="preserve"> PAGEREF _Toc225217938 \h </w:instrText>
      </w:r>
      <w:r>
        <w:fldChar w:fldCharType="separate"/>
      </w:r>
      <w:r>
        <w:t>13</w:t>
      </w:r>
      <w:r>
        <w:fldChar w:fldCharType="end"/>
      </w:r>
    </w:p>
    <w:p w14:paraId="6BE10CDC" w14:textId="77777777" w:rsidR="00FA3ABF" w:rsidRDefault="003B2B9F">
      <w:r>
        <w:rPr>
          <w:noProof/>
          <w:sz w:val="22"/>
          <w:szCs w:val="28"/>
        </w:rPr>
        <w:fldChar w:fldCharType="end"/>
      </w:r>
    </w:p>
    <w:p w14:paraId="33B7375A" w14:textId="77777777" w:rsidR="00FA3ABF" w:rsidRDefault="00FA3ABF">
      <w:pPr>
        <w:sectPr w:rsidR="00FA3ABF">
          <w:headerReference w:type="even" r:id="rId11"/>
          <w:footerReference w:type="even" r:id="rId12"/>
          <w:footerReference w:type="default" r:id="rId13"/>
          <w:pgSz w:w="11907" w:h="16840" w:code="9"/>
          <w:pgMar w:top="1701" w:right="1134" w:bottom="1134" w:left="1134" w:header="851" w:footer="709" w:gutter="851"/>
          <w:pgNumType w:start="1"/>
          <w:cols w:space="708"/>
          <w:titlePg/>
        </w:sectPr>
      </w:pPr>
    </w:p>
    <w:p w14:paraId="16D35309" w14:textId="77777777" w:rsidR="00FA3ABF" w:rsidRDefault="00FA3ABF" w:rsidP="00043948">
      <w:pPr>
        <w:pStyle w:val="NadpisHlavniNecisl"/>
      </w:pPr>
      <w:bookmarkStart w:id="5" w:name="_Toc37577730"/>
      <w:bookmarkStart w:id="6" w:name="_Toc225217929"/>
      <w:r>
        <w:lastRenderedPageBreak/>
        <w:t>úvod</w:t>
      </w:r>
      <w:bookmarkEnd w:id="5"/>
      <w:bookmarkEnd w:id="6"/>
    </w:p>
    <w:p w14:paraId="49727469" w14:textId="6EAD100A" w:rsidR="00DA7DC6" w:rsidRDefault="00AD19B4" w:rsidP="00DA7DC6">
      <w:r>
        <w:t xml:space="preserve">V dnešní době se využívají technologie, které propojují fyzický svět s digitálním, stále více. Jednou z těchto moderních technologií jsou QR kódy, se kterými se dnes už setkáváme na denní bázi, například v restauraci jako odkaz na online menu, či na placení nebo </w:t>
      </w:r>
      <w:r w:rsidR="009F665C">
        <w:t>například</w:t>
      </w:r>
      <w:r>
        <w:t xml:space="preserve"> na reklamních plakátech. </w:t>
      </w:r>
      <w:r w:rsidR="00EC33AB">
        <w:t>Tato práce se zabývá návrhem a realizací mobilní aplikace pro prezentaci produktů právě za pomoci QR kódu. Toto téma jsem si vybral</w:t>
      </w:r>
      <w:r w:rsidR="007C5CE0">
        <w:t>,</w:t>
      </w:r>
      <w:r w:rsidR="009F665C">
        <w:t xml:space="preserve"> jelikož se jednalo o reálný projekt, jež chtěla vytvořit firma J</w:t>
      </w:r>
      <w:r w:rsidR="007C5CE0">
        <w:t>AMAI CAFE, s.r.o</w:t>
      </w:r>
      <w:r w:rsidR="009F665C">
        <w:t xml:space="preserve"> pro prezentaci jejich směsí káv za pomocí QR kódů</w:t>
      </w:r>
      <w:r w:rsidR="007C5CE0">
        <w:t xml:space="preserve"> a zároveň mi umožňuje použít znalosti získané během studia střední školy. Pomocí mobilního telefonu je tak možné získat další informace o produktu, například formou videa nebo dalších informacích ve formě textu.</w:t>
      </w:r>
    </w:p>
    <w:p w14:paraId="1EF3FDFF" w14:textId="77777777" w:rsidR="00191C7F" w:rsidRDefault="00191C7F" w:rsidP="00DA7DC6"/>
    <w:p w14:paraId="761714D4" w14:textId="1163F0DD" w:rsidR="00191C7F" w:rsidRDefault="007C5CE0" w:rsidP="00DA7DC6">
      <w:r>
        <w:t xml:space="preserve">Východiskem práce je skutečnost, že běžné obaly produktů mají omezený prostor a nepředstaví produkt, tak dobře jako video o produktu. Díky aplikací můžeme produkt zákazníkovi detailně </w:t>
      </w:r>
      <w:r w:rsidR="00191C7F">
        <w:t>představit ať už za pomocí videa nebo dalších informací, které by se na obal nemusely vměstnat.</w:t>
      </w:r>
    </w:p>
    <w:p w14:paraId="71D92620" w14:textId="77777777" w:rsidR="00191C7F" w:rsidRDefault="00191C7F" w:rsidP="00DA7DC6"/>
    <w:p w14:paraId="5CC4C184" w14:textId="367A152E" w:rsidR="00191C7F" w:rsidRDefault="00191C7F" w:rsidP="00DA7DC6">
      <w:r>
        <w:t>Cílovou skupinou aplikace jsou hlavně stálí zákazníci firmy JAMAI CAFE, s.r.o., kteří si chtějí při výběru dozvědět o produktu co nejrychleji co nejvíce. Aplikace musí být proto dostatečně intuitivní na ovládání a přehledná. Druhou cílovou skupinou jsou administrátoři, například zaměstnanci firmy, kteří pomocí webového rozhraní spravují produkty, přiřazují k nim QR kódy a videa.</w:t>
      </w:r>
    </w:p>
    <w:p w14:paraId="70892A4F" w14:textId="77777777" w:rsidR="00191C7F" w:rsidRDefault="00191C7F" w:rsidP="00DA7DC6"/>
    <w:p w14:paraId="1714FA08" w14:textId="31BA367C" w:rsidR="00191C7F" w:rsidRDefault="00191C7F" w:rsidP="00DA7DC6">
      <w:r>
        <w:t xml:space="preserve">Z technologického hlediska je práce zaměřena na moderní nástroje používané při vývoji mobilních aplikací. Pro administrační rozhraní a mobilní aplikaci je použit framework Flutter, který je </w:t>
      </w:r>
      <w:r w:rsidR="005660A9">
        <w:t>multiplatformní,</w:t>
      </w:r>
      <w:r>
        <w:t xml:space="preserve"> a tak umožňuje vytvářet aplikace pro například Android a </w:t>
      </w:r>
      <w:r w:rsidR="00192C8C">
        <w:t>i</w:t>
      </w:r>
      <w:r>
        <w:t>OS pomocí jednoho zdrojového kódu. Serverová část aplikace je řešena pomocí</w:t>
      </w:r>
      <w:r w:rsidR="005660A9">
        <w:t xml:space="preserve"> technologie Serverpod, která komunikuje mezi aplikací a databází. Pro ukládání dat je použita databáze </w:t>
      </w:r>
      <w:proofErr w:type="spellStart"/>
      <w:r w:rsidR="005660A9">
        <w:t>PostgreSQL</w:t>
      </w:r>
      <w:proofErr w:type="spellEnd"/>
      <w:r w:rsidR="005660A9">
        <w:t>. Technologie byly vybrány na základě důkladné analýzy a s ohledem na jejich použití v rámci maturitní práce a nadále pak v praxi.</w:t>
      </w:r>
    </w:p>
    <w:p w14:paraId="7AFAEA74" w14:textId="77777777" w:rsidR="005660A9" w:rsidRDefault="005660A9" w:rsidP="00DA7DC6"/>
    <w:p w14:paraId="5D0B835A" w14:textId="22D4A484" w:rsidR="005660A9" w:rsidRDefault="005660A9" w:rsidP="00DA7DC6">
      <w:r>
        <w:t>Jsou některé aplikace, které nabízejí podobné propojení produktu s digitálním obsahem. Příkladem je Bring Your Wine to Life – aplikace po načtení obrázku na obalu vína spustí k vínu 3d video v rozšířené realitě. Další aplikací je Smartify, která umožňuje naskenovat umělecké dílo a získat tak informace o autorovi a díle. Dalším příkladem je aplikace Barcode Lookup, která umožňuje skenovat čárové kódy a získat informace o produktech včetně recenzí a cen. Oproti těmto řešením bude tato aplikace jednodušší, přizpůsobena konkrétnímu účelu a doplněna administračním rozhraním</w:t>
      </w:r>
      <w:r w:rsidR="00192C8C">
        <w:t>.</w:t>
      </w:r>
    </w:p>
    <w:p w14:paraId="4558FD39" w14:textId="5453E266" w:rsidR="007C5CE0" w:rsidRDefault="00192C8C" w:rsidP="00192C8C">
      <w:pPr>
        <w:pStyle w:val="NadpisHlavniNecisl"/>
      </w:pPr>
      <w:r>
        <w:lastRenderedPageBreak/>
        <w:t>Cíle</w:t>
      </w:r>
    </w:p>
    <w:p w14:paraId="6CD0FD36" w14:textId="77777777" w:rsidR="00167544" w:rsidRDefault="00167544" w:rsidP="00DA7DC6"/>
    <w:p w14:paraId="2AFF07C9" w14:textId="3E7E7058" w:rsidR="00474937" w:rsidRDefault="00474937" w:rsidP="00474937">
      <w:r>
        <w:t>Hlavním cílem maturitní práce je navrhnout, naprogramovat a otestovat mobilní aplikaci, která bude sloužit k prezentaci směsí kávy pomocí QR kódů</w:t>
      </w:r>
      <w:r w:rsidR="00DA7DC6">
        <w:t xml:space="preserve"> i se serverovou části a administračním rozhraním. Tento cíl je rozdělen do několika menších cílů</w:t>
      </w:r>
      <w:r w:rsidR="00167544">
        <w:t>.</w:t>
      </w:r>
    </w:p>
    <w:p w14:paraId="46E6EE3D" w14:textId="77777777" w:rsidR="00191C7F" w:rsidRDefault="00191C7F" w:rsidP="00474937"/>
    <w:p w14:paraId="6DCD0F8A" w14:textId="36750324" w:rsidR="009F665C" w:rsidRDefault="00167544" w:rsidP="00474937">
      <w:r>
        <w:t xml:space="preserve">Jedním z nich je </w:t>
      </w:r>
      <w:r w:rsidR="00192C8C">
        <w:t>navržení</w:t>
      </w:r>
      <w:r>
        <w:t xml:space="preserve"> a vytvoření uživatelské</w:t>
      </w:r>
      <w:r w:rsidR="00973AD8">
        <w:t xml:space="preserve">ho rozhraní </w:t>
      </w:r>
      <w:r>
        <w:t>tedy vytvoření aplikace pro mobilní zařízení. Aplikace umožní načtení QR kódu pomocí kamery mobilního zařízení, po jeho načtení se spustí video, které je s daným QR kódem propojeno. A po přehrání videa se zobrazí možnost přehrát jej znovu, pod touto možností bude název naskenované směsi a její krátký popis a ve spodní části dvě tlačítka: Složení – po jejímž stisknutí se zobrazí detailní složení směsi kávy a Více informací – po jejímž stisknutím se zobrazí rozšířený popis produktu.</w:t>
      </w:r>
      <w:r w:rsidR="00973AD8">
        <w:t xml:space="preserve"> Aplikace bude multiplatformní tedy vhodná pro Android i pro </w:t>
      </w:r>
      <w:r w:rsidR="00192C8C">
        <w:t>i</w:t>
      </w:r>
      <w:r w:rsidR="00973AD8">
        <w:t>OS.</w:t>
      </w:r>
      <w:r w:rsidR="00191C7F">
        <w:t xml:space="preserve"> </w:t>
      </w:r>
      <w:r w:rsidR="00973AD8">
        <w:t>Dále bude vytvořeno administrační rozhraní aplikace, kde bude možná správa uživatel a obsahu – jako přidávání, úprava a odstraňování jednotlivých směsí, ke kterým bude možno přiřadit QR kód, obrázky a video, jež se po načtení QR kódu přehraje.</w:t>
      </w:r>
      <w:r w:rsidR="009F665C">
        <w:t xml:space="preserve"> </w:t>
      </w:r>
      <w:r w:rsidR="00973AD8">
        <w:t>A nakonec bude navrhnuta a vytvořena databáze, do které se budou všechny informace ukládat a z ni</w:t>
      </w:r>
      <w:r w:rsidR="00192C8C">
        <w:t>ch</w:t>
      </w:r>
      <w:r w:rsidR="00973AD8">
        <w:t xml:space="preserve"> se budou všechny informace následně načítat</w:t>
      </w:r>
      <w:r w:rsidR="009F665C">
        <w:t>.</w:t>
      </w:r>
      <w:r w:rsidR="00191C7F">
        <w:t xml:space="preserve"> </w:t>
      </w:r>
      <w:r w:rsidR="009F665C">
        <w:t>Po dokončení celé aplikace bude vytvořena uživatelská příručka a aplikace bude otestována. A bude zpracován záznam z testování spolu se zpětnou vazbou od zadavatele projektu.</w:t>
      </w:r>
    </w:p>
    <w:p w14:paraId="23593379" w14:textId="77777777" w:rsidR="00191C7F" w:rsidRDefault="00191C7F" w:rsidP="00474937"/>
    <w:p w14:paraId="3EC4F3BE" w14:textId="658D441B" w:rsidR="009F665C" w:rsidRDefault="009F665C" w:rsidP="00474937">
      <w:r>
        <w:t>Jako možné rozšíření aplikace je možno implementovat prvky rozšířené reality, kdy se video promítne přímo na obal kávy prostřednictvím kamery a také to že místo skenování QR kódu rozpozná aplikace obrázek na obalu kávy.</w:t>
      </w:r>
    </w:p>
    <w:p w14:paraId="425F4F31" w14:textId="77777777" w:rsidR="009F665C" w:rsidRPr="00474937" w:rsidRDefault="009F665C" w:rsidP="00474937"/>
    <w:p w14:paraId="64A8FC40" w14:textId="77777777" w:rsidR="00FA3ABF" w:rsidRDefault="00FA3ABF">
      <w:pPr>
        <w:pStyle w:val="Nadpis1"/>
      </w:pPr>
      <w:bookmarkStart w:id="7" w:name="_Toc37577022"/>
      <w:bookmarkStart w:id="8" w:name="_Toc37577267"/>
      <w:bookmarkStart w:id="9" w:name="_Toc37577534"/>
      <w:bookmarkStart w:id="10" w:name="_Toc37577731"/>
      <w:bookmarkStart w:id="11" w:name="_Toc225217930"/>
      <w:r>
        <w:lastRenderedPageBreak/>
        <w:t>NADPISY HLAVNÍCH KAPITOL</w:t>
      </w:r>
      <w:bookmarkEnd w:id="7"/>
      <w:bookmarkEnd w:id="8"/>
      <w:bookmarkEnd w:id="9"/>
      <w:bookmarkEnd w:id="10"/>
      <w:bookmarkEnd w:id="11"/>
    </w:p>
    <w:p w14:paraId="41E21F55" w14:textId="77777777" w:rsidR="00FA3ABF" w:rsidRPr="003606D9" w:rsidRDefault="00043948">
      <w:r>
        <w:t>použijte styl Nadpis1 pro –nadpis hlavní kapitoly</w:t>
      </w:r>
      <w:r w:rsidR="003606D9">
        <w:t xml:space="preserve">, pro hlavní nadpisy, které nejsou číslovány (Resumé, Závěr, Seznamy...) je použit styl </w:t>
      </w:r>
      <w:r w:rsidR="003606D9" w:rsidRPr="003606D9">
        <w:t>NadpisHlavniNecisl</w:t>
      </w:r>
    </w:p>
    <w:p w14:paraId="1AD8D1EE" w14:textId="77777777" w:rsidR="00FA3ABF" w:rsidRDefault="00C5622F">
      <w:pPr>
        <w:pStyle w:val="Nadpis2"/>
      </w:pPr>
      <w:bookmarkStart w:id="12" w:name="_Toc37577023"/>
      <w:bookmarkStart w:id="13" w:name="_Toc37577268"/>
      <w:bookmarkStart w:id="14" w:name="_Toc37577535"/>
      <w:bookmarkStart w:id="15" w:name="_Toc37577732"/>
      <w:bookmarkStart w:id="16" w:name="_Toc225217931"/>
      <w:r>
        <w:t xml:space="preserve">Nadpisy </w:t>
      </w:r>
      <w:r w:rsidR="00FA3ABF">
        <w:t>kapitol</w:t>
      </w:r>
      <w:bookmarkEnd w:id="12"/>
      <w:bookmarkEnd w:id="13"/>
      <w:bookmarkEnd w:id="14"/>
      <w:bookmarkEnd w:id="15"/>
      <w:bookmarkEnd w:id="16"/>
    </w:p>
    <w:p w14:paraId="0AFA46F8" w14:textId="77777777" w:rsidR="00FA3ABF" w:rsidRDefault="00043948">
      <w:r>
        <w:t>použijte styl Nadpis2 pro nadpis kapitoly</w:t>
      </w:r>
    </w:p>
    <w:p w14:paraId="3E8151B7" w14:textId="77777777" w:rsidR="00FA3ABF" w:rsidRDefault="00FA3ABF">
      <w:pPr>
        <w:pStyle w:val="Nadpis3"/>
      </w:pPr>
      <w:bookmarkStart w:id="17" w:name="_Toc37577024"/>
      <w:bookmarkStart w:id="18" w:name="_Toc37577269"/>
      <w:bookmarkStart w:id="19" w:name="_Toc37577536"/>
      <w:bookmarkStart w:id="20" w:name="_Toc37577733"/>
      <w:bookmarkStart w:id="21" w:name="_Toc225217932"/>
      <w:r>
        <w:t>Nadpisy podkapitol</w:t>
      </w:r>
      <w:bookmarkEnd w:id="17"/>
      <w:bookmarkEnd w:id="18"/>
      <w:bookmarkEnd w:id="19"/>
      <w:bookmarkEnd w:id="20"/>
      <w:bookmarkEnd w:id="21"/>
    </w:p>
    <w:p w14:paraId="0228A71C" w14:textId="77777777" w:rsidR="00FA3ABF" w:rsidRDefault="00043948">
      <w:r>
        <w:t>použijte styl Nadpis3 pro nadpis podkapitoly</w:t>
      </w:r>
    </w:p>
    <w:p w14:paraId="6C9F978A" w14:textId="77777777" w:rsidR="00FA3ABF" w:rsidRDefault="00FA3ABF" w:rsidP="00043948">
      <w:pPr>
        <w:pStyle w:val="Nadpisneslovan"/>
      </w:pPr>
      <w:r>
        <w:t>Nečíslované nadpisy</w:t>
      </w:r>
    </w:p>
    <w:p w14:paraId="41857615" w14:textId="77777777" w:rsidR="002C2907" w:rsidRDefault="002C2907" w:rsidP="002C2907">
      <w:r>
        <w:t>použijte styl Nadpis nečíslovaný pro nečíslované nadpisy</w:t>
      </w:r>
    </w:p>
    <w:p w14:paraId="380FD23B" w14:textId="77777777" w:rsidR="00FA3ABF" w:rsidRDefault="00FA3ABF" w:rsidP="00043948">
      <w:pPr>
        <w:pStyle w:val="textpoznmky"/>
      </w:pPr>
      <w:r>
        <w:t>! Nepoužívat hlubší dělení kapitol !</w:t>
      </w:r>
    </w:p>
    <w:p w14:paraId="5200E9AA" w14:textId="77777777" w:rsidR="003606D9" w:rsidRPr="002C2907" w:rsidRDefault="00FF47B4" w:rsidP="00FF47B4">
      <w:pPr>
        <w:pStyle w:val="kod"/>
      </w:pPr>
      <w:r>
        <w:t xml:space="preserve">styl pro zdrojový kód – </w:t>
      </w:r>
      <w:r w:rsidRPr="002C2907">
        <w:t>název stylu kod</w:t>
      </w:r>
    </w:p>
    <w:p w14:paraId="0810FC7F" w14:textId="77777777" w:rsidR="00FA3ABF" w:rsidRPr="002C2907" w:rsidRDefault="00FA3ABF" w:rsidP="002C2907">
      <w:r w:rsidRPr="002C2907">
        <w:t xml:space="preserve">Použitý font pro text je Times New Roman velikost 12 pt, řádkování 1.5 (styl </w:t>
      </w:r>
      <w:r w:rsidR="00B26B77">
        <w:t>Normální</w:t>
      </w:r>
      <w:r w:rsidRPr="002C2907">
        <w:t xml:space="preserve">), </w:t>
      </w:r>
    </w:p>
    <w:p w14:paraId="0EB35088" w14:textId="77777777" w:rsidR="00FA3ABF" w:rsidRPr="002C2907" w:rsidRDefault="00FA3ABF" w:rsidP="002C2907">
      <w:r w:rsidRPr="002C2907">
        <w:t>okraje stránky – Nahoře:</w:t>
      </w:r>
      <w:r w:rsidRPr="002C2907">
        <w:tab/>
        <w:t>3 cm</w:t>
      </w:r>
      <w:r w:rsidRPr="002C2907">
        <w:tab/>
      </w:r>
      <w:r w:rsidRPr="002C2907">
        <w:tab/>
        <w:t>Vlevo:</w:t>
      </w:r>
      <w:r w:rsidRPr="002C2907">
        <w:tab/>
        <w:t xml:space="preserve">  2 cm  +  1.5 cm u hřbetu</w:t>
      </w:r>
    </w:p>
    <w:p w14:paraId="10253452" w14:textId="77777777" w:rsidR="002C2907" w:rsidRDefault="00FA3ABF" w:rsidP="002C2907">
      <w:pPr>
        <w:pStyle w:val="nasted"/>
      </w:pPr>
      <w:r w:rsidRPr="002C2907">
        <w:t xml:space="preserve">   Dole:</w:t>
      </w:r>
      <w:r w:rsidRPr="002C2907">
        <w:tab/>
        <w:t>2 cm</w:t>
      </w:r>
      <w:r w:rsidRPr="002C2907">
        <w:tab/>
      </w:r>
      <w:r w:rsidRPr="002C2907">
        <w:tab/>
        <w:t>Vpravo: 2 cm.</w:t>
      </w:r>
    </w:p>
    <w:p w14:paraId="7E54E921" w14:textId="77777777" w:rsidR="002C2907" w:rsidRDefault="002C2907" w:rsidP="002C2907">
      <w:pPr>
        <w:pStyle w:val="Titulek"/>
        <w:keepNext/>
        <w:jc w:val="center"/>
      </w:pPr>
      <w:r>
        <w:t xml:space="preserve">Obrázek </w:t>
      </w:r>
      <w:fldSimple w:instr=" SEQ Obrázek \* ARABIC ">
        <w:r w:rsidR="00B26B77">
          <w:rPr>
            <w:noProof/>
          </w:rPr>
          <w:t>1</w:t>
        </w:r>
      </w:fldSimple>
      <w:r>
        <w:t xml:space="preserve"> graf xyz</w:t>
      </w:r>
    </w:p>
    <w:p w14:paraId="1A8091CC" w14:textId="77777777" w:rsidR="00FA3ABF" w:rsidRDefault="003F38FC" w:rsidP="002C2907">
      <w:pPr>
        <w:pStyle w:val="nasted"/>
      </w:pPr>
      <w:r>
        <w:rPr>
          <w:noProof/>
        </w:rPr>
        <w:drawing>
          <wp:inline distT="0" distB="0" distL="0" distR="0" wp14:anchorId="038E6A37" wp14:editId="098D6F1D">
            <wp:extent cx="1905000" cy="1428750"/>
            <wp:effectExtent l="0" t="0" r="0" b="0"/>
            <wp:docPr id="2" name="obrázek 2" descr="bargradsmallex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argradsmallex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60DDC" w14:textId="77777777" w:rsidR="00FA3ABF" w:rsidRDefault="00FA3ABF" w:rsidP="002C2907">
      <w:pPr>
        <w:pStyle w:val="textpoznmky"/>
      </w:pPr>
      <w:r>
        <w:t>Obrázky centrovat</w:t>
      </w:r>
    </w:p>
    <w:p w14:paraId="532E8717" w14:textId="77777777" w:rsidR="00FA3ABF" w:rsidRDefault="00FA3ABF" w:rsidP="002C2907">
      <w:pPr>
        <w:pStyle w:val="textpoznmky"/>
      </w:pPr>
      <w:bookmarkStart w:id="22" w:name="_Toc448208690"/>
      <w:r>
        <w:t xml:space="preserve">Obr. </w:t>
      </w:r>
      <w:fldSimple w:instr=" SEQ Obr. \* ARABIC ">
        <w:r w:rsidR="00B26B77">
          <w:rPr>
            <w:noProof/>
          </w:rPr>
          <w:t>1</w:t>
        </w:r>
      </w:fldSimple>
      <w:r>
        <w:t>. Popis obrázku centrovat, číslovat průběžně v celé práci</w:t>
      </w:r>
      <w:bookmarkEnd w:id="22"/>
    </w:p>
    <w:p w14:paraId="3B0152D9" w14:textId="77777777" w:rsidR="00FA3ABF" w:rsidRDefault="00FA3ABF"/>
    <w:p w14:paraId="3CD43256" w14:textId="77777777" w:rsidR="00FA3ABF" w:rsidRPr="00FC7A73" w:rsidRDefault="00FA3ABF" w:rsidP="002C2907">
      <w:pPr>
        <w:pStyle w:val="textpoznmky"/>
      </w:pPr>
      <w:bookmarkStart w:id="23" w:name="_Toc448208715"/>
      <w:r>
        <w:t xml:space="preserve">Tabulka  </w:t>
      </w:r>
      <w:fldSimple w:instr=" SEQ Tabulka_ \* ROMAN ">
        <w:r w:rsidR="00B26B77">
          <w:rPr>
            <w:noProof/>
          </w:rPr>
          <w:t>I</w:t>
        </w:r>
      </w:fldSimple>
      <w:r>
        <w:t>. Popis tabulky zarovnat s levým okrajem tabulky</w:t>
      </w:r>
      <w:bookmarkEnd w:id="23"/>
    </w:p>
    <w:p w14:paraId="339BEF79" w14:textId="77777777" w:rsidR="002C2907" w:rsidRDefault="002C2907" w:rsidP="002C2907">
      <w:pPr>
        <w:pStyle w:val="Titulek"/>
        <w:keepNext/>
      </w:pPr>
      <w:r>
        <w:t xml:space="preserve">Tabulka </w:t>
      </w:r>
      <w:fldSimple w:instr=" SEQ Tabulka \* ARABIC ">
        <w:r w:rsidR="00B26B77">
          <w:rPr>
            <w:noProof/>
          </w:rPr>
          <w:t>1</w:t>
        </w:r>
      </w:fldSimple>
      <w:r>
        <w:t xml:space="preserve"> xyz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98"/>
        <w:gridCol w:w="2098"/>
        <w:gridCol w:w="2098"/>
        <w:gridCol w:w="2098"/>
      </w:tblGrid>
      <w:tr w:rsidR="00FA3ABF" w14:paraId="368EF228" w14:textId="77777777">
        <w:tc>
          <w:tcPr>
            <w:tcW w:w="2098" w:type="dxa"/>
            <w:tcBorders>
              <w:top w:val="single" w:sz="12" w:space="0" w:color="auto"/>
              <w:bottom w:val="single" w:sz="12" w:space="0" w:color="auto"/>
            </w:tcBorders>
          </w:tcPr>
          <w:p w14:paraId="003ED3D2" w14:textId="77777777" w:rsidR="00FA3ABF" w:rsidRDefault="00FA3ABF">
            <w:pPr>
              <w:rPr>
                <w:b/>
                <w:bCs/>
              </w:rPr>
            </w:pPr>
            <w:r>
              <w:rPr>
                <w:b/>
                <w:bCs/>
              </w:rPr>
              <w:t>záhlaví tabulky</w:t>
            </w:r>
          </w:p>
        </w:tc>
        <w:tc>
          <w:tcPr>
            <w:tcW w:w="2098" w:type="dxa"/>
            <w:tcBorders>
              <w:top w:val="single" w:sz="12" w:space="0" w:color="auto"/>
              <w:bottom w:val="single" w:sz="12" w:space="0" w:color="auto"/>
            </w:tcBorders>
          </w:tcPr>
          <w:p w14:paraId="0550D11F" w14:textId="77777777" w:rsidR="00FA3ABF" w:rsidRDefault="00FA3ABF">
            <w:pPr>
              <w:rPr>
                <w:b/>
                <w:bCs/>
              </w:rPr>
            </w:pPr>
            <w:r>
              <w:rPr>
                <w:b/>
                <w:bCs/>
              </w:rPr>
              <w:t>záhlaví tabulky</w:t>
            </w:r>
          </w:p>
        </w:tc>
        <w:tc>
          <w:tcPr>
            <w:tcW w:w="2098" w:type="dxa"/>
            <w:tcBorders>
              <w:top w:val="single" w:sz="12" w:space="0" w:color="auto"/>
              <w:bottom w:val="single" w:sz="12" w:space="0" w:color="auto"/>
            </w:tcBorders>
          </w:tcPr>
          <w:p w14:paraId="08733DBA" w14:textId="77777777" w:rsidR="00FA3ABF" w:rsidRDefault="00FA3ABF">
            <w:pPr>
              <w:rPr>
                <w:b/>
                <w:bCs/>
              </w:rPr>
            </w:pPr>
            <w:r>
              <w:rPr>
                <w:b/>
                <w:bCs/>
              </w:rPr>
              <w:t>záhlaví tabulky</w:t>
            </w:r>
          </w:p>
        </w:tc>
        <w:tc>
          <w:tcPr>
            <w:tcW w:w="2098" w:type="dxa"/>
            <w:tcBorders>
              <w:top w:val="single" w:sz="12" w:space="0" w:color="auto"/>
              <w:bottom w:val="single" w:sz="12" w:space="0" w:color="auto"/>
            </w:tcBorders>
          </w:tcPr>
          <w:p w14:paraId="4813B18B" w14:textId="77777777" w:rsidR="00FA3ABF" w:rsidRDefault="00FA3ABF">
            <w:pPr>
              <w:rPr>
                <w:b/>
                <w:bCs/>
              </w:rPr>
            </w:pPr>
            <w:r>
              <w:rPr>
                <w:b/>
                <w:bCs/>
              </w:rPr>
              <w:t>záhlaví tabulky</w:t>
            </w:r>
          </w:p>
        </w:tc>
      </w:tr>
      <w:tr w:rsidR="00FA3ABF" w14:paraId="69233344" w14:textId="77777777">
        <w:tc>
          <w:tcPr>
            <w:tcW w:w="2098" w:type="dxa"/>
            <w:tcBorders>
              <w:top w:val="single" w:sz="12" w:space="0" w:color="auto"/>
            </w:tcBorders>
          </w:tcPr>
          <w:p w14:paraId="24ECC3CC" w14:textId="77777777" w:rsidR="00FA3ABF" w:rsidRDefault="00FA3ABF"/>
        </w:tc>
        <w:tc>
          <w:tcPr>
            <w:tcW w:w="2098" w:type="dxa"/>
            <w:tcBorders>
              <w:top w:val="single" w:sz="12" w:space="0" w:color="auto"/>
            </w:tcBorders>
          </w:tcPr>
          <w:p w14:paraId="2A2025BA" w14:textId="77777777" w:rsidR="00FA3ABF" w:rsidRDefault="00FA3ABF"/>
        </w:tc>
        <w:tc>
          <w:tcPr>
            <w:tcW w:w="2098" w:type="dxa"/>
            <w:tcBorders>
              <w:top w:val="single" w:sz="12" w:space="0" w:color="auto"/>
            </w:tcBorders>
          </w:tcPr>
          <w:p w14:paraId="2E542863" w14:textId="77777777" w:rsidR="00FA3ABF" w:rsidRDefault="00FA3ABF"/>
        </w:tc>
        <w:tc>
          <w:tcPr>
            <w:tcW w:w="2098" w:type="dxa"/>
            <w:tcBorders>
              <w:top w:val="single" w:sz="12" w:space="0" w:color="auto"/>
            </w:tcBorders>
          </w:tcPr>
          <w:p w14:paraId="6D9E334E" w14:textId="77777777" w:rsidR="00FA3ABF" w:rsidRDefault="00FA3ABF"/>
        </w:tc>
      </w:tr>
      <w:tr w:rsidR="00FA3ABF" w14:paraId="480B60B4" w14:textId="77777777">
        <w:tc>
          <w:tcPr>
            <w:tcW w:w="2098" w:type="dxa"/>
          </w:tcPr>
          <w:p w14:paraId="0672A254" w14:textId="77777777" w:rsidR="00FA3ABF" w:rsidRDefault="00FA3ABF"/>
        </w:tc>
        <w:tc>
          <w:tcPr>
            <w:tcW w:w="2098" w:type="dxa"/>
          </w:tcPr>
          <w:p w14:paraId="76CA3632" w14:textId="77777777" w:rsidR="00FA3ABF" w:rsidRDefault="00FA3ABF"/>
        </w:tc>
        <w:tc>
          <w:tcPr>
            <w:tcW w:w="2098" w:type="dxa"/>
          </w:tcPr>
          <w:p w14:paraId="468E1985" w14:textId="77777777" w:rsidR="00FA3ABF" w:rsidRDefault="00FA3ABF"/>
        </w:tc>
        <w:tc>
          <w:tcPr>
            <w:tcW w:w="2098" w:type="dxa"/>
          </w:tcPr>
          <w:p w14:paraId="5475D8CF" w14:textId="77777777" w:rsidR="00FA3ABF" w:rsidRDefault="00FA3ABF"/>
        </w:tc>
      </w:tr>
    </w:tbl>
    <w:p w14:paraId="7789BB9E" w14:textId="77777777" w:rsidR="00FA3ABF" w:rsidRDefault="00FA3ABF">
      <w:r>
        <w:t>Rozměrné tabulky se vkládají do příloh, které se číslují samostatně římskými číslicemi a mají svůj název.</w:t>
      </w:r>
    </w:p>
    <w:p w14:paraId="79EFA19E" w14:textId="77777777" w:rsidR="00FA3ABF" w:rsidRDefault="00FA3ABF">
      <w:r w:rsidRPr="003606D9">
        <w:rPr>
          <w:rStyle w:val="NadpisneslovanChar"/>
        </w:rPr>
        <w:lastRenderedPageBreak/>
        <w:t xml:space="preserve">Rovnice </w:t>
      </w:r>
      <w:r>
        <w:t>- centrovaná, číslování na pravém okraji, arabskými číslicemi</w:t>
      </w:r>
      <w:r w:rsidR="00CC4D14">
        <w:t>.</w:t>
      </w:r>
      <w:r>
        <w:t xml:space="preserve"> </w:t>
      </w:r>
    </w:p>
    <w:p w14:paraId="79182919" w14:textId="77777777" w:rsidR="00FA3ABF" w:rsidRPr="00CC4D14" w:rsidRDefault="00FA3ABF" w:rsidP="003606D9">
      <w:pPr>
        <w:tabs>
          <w:tab w:val="center" w:pos="5670"/>
          <w:tab w:val="right" w:pos="9214"/>
        </w:tabs>
      </w:pPr>
      <w:r w:rsidRPr="00FC7A73">
        <w:tab/>
      </w:r>
      <w:r w:rsidR="00CC4D14" w:rsidRPr="00CC4D14">
        <w:t>F</w:t>
      </w:r>
      <w:r w:rsidR="00CC4D14" w:rsidRPr="00CC4D14">
        <w:rPr>
          <w:szCs w:val="24"/>
          <w:vertAlign w:val="subscript"/>
        </w:rPr>
        <w:t>N</w:t>
      </w:r>
      <w:r w:rsidR="00CC4D14" w:rsidRPr="00CC4D14">
        <w:t>= Z</w:t>
      </w:r>
      <w:r w:rsidR="00CC4D14" w:rsidRPr="00CC4D14">
        <w:rPr>
          <w:szCs w:val="24"/>
          <w:vertAlign w:val="subscript"/>
        </w:rPr>
        <w:t>N</w:t>
      </w:r>
      <w:r w:rsidR="00CC4D14" w:rsidRPr="00CC4D14">
        <w:t>.</w:t>
      </w:r>
      <w:r w:rsidR="00CC4D14">
        <w:t xml:space="preserve">p </w:t>
      </w:r>
      <w:r w:rsidR="003606D9">
        <w:tab/>
      </w:r>
      <w:r w:rsidRPr="00CC4D14">
        <w:t>(</w:t>
      </w:r>
      <w:r>
        <w:fldChar w:fldCharType="begin"/>
      </w:r>
      <w:r w:rsidRPr="00CC4D14">
        <w:instrText xml:space="preserve"> SEQ rovnice \* MERGEFORMAT </w:instrText>
      </w:r>
      <w:r>
        <w:fldChar w:fldCharType="separate"/>
      </w:r>
      <w:r w:rsidR="00B26B77">
        <w:rPr>
          <w:noProof/>
        </w:rPr>
        <w:t>1</w:t>
      </w:r>
      <w:r>
        <w:fldChar w:fldCharType="end"/>
      </w:r>
      <w:r w:rsidRPr="00CC4D14">
        <w:t>)</w:t>
      </w:r>
    </w:p>
    <w:p w14:paraId="2EEDAA48" w14:textId="77777777" w:rsidR="00CC4D14" w:rsidRDefault="00CC4D14">
      <w:pPr>
        <w:rPr>
          <w:b/>
        </w:rPr>
      </w:pPr>
    </w:p>
    <w:p w14:paraId="6EAA4BEB" w14:textId="77777777" w:rsidR="00FA3ABF" w:rsidRDefault="00FA3ABF">
      <w:pPr>
        <w:rPr>
          <w:b/>
        </w:rPr>
      </w:pPr>
      <w:r>
        <w:rPr>
          <w:b/>
        </w:rPr>
        <w:t>Textová část by zpravidla měla obsahovat</w:t>
      </w:r>
      <w:r w:rsidR="004200FD">
        <w:rPr>
          <w:b/>
        </w:rPr>
        <w:t xml:space="preserve"> také</w:t>
      </w:r>
      <w:r>
        <w:rPr>
          <w:b/>
        </w:rPr>
        <w:t>:</w:t>
      </w:r>
    </w:p>
    <w:p w14:paraId="162F6651" w14:textId="77777777" w:rsidR="002C2907" w:rsidRPr="00633F16" w:rsidRDefault="002C2907">
      <w:r>
        <w:rPr>
          <w:b/>
        </w:rPr>
        <w:t xml:space="preserve">Cíl práce - </w:t>
      </w:r>
      <w:r w:rsidR="00633F16">
        <w:t xml:space="preserve">- musí být věcné a jednoznačné. Nabízí-li se možnost více variantního postupu řešení, pak by mělo být součástí této kapitoly taky zdůvodnění zvoleného postupu (včetně formálních, věcných, technických popř. finančních, organizačních a jiných omezení). Tato kapitola činí svým rozsahem přibližně 2 </w:t>
      </w:r>
      <w:r w:rsidR="00633F16">
        <w:rPr>
          <w:szCs w:val="24"/>
        </w:rPr>
        <w:t xml:space="preserve">- </w:t>
      </w:r>
      <w:r w:rsidR="00633F16">
        <w:t>3 stránky.</w:t>
      </w:r>
    </w:p>
    <w:p w14:paraId="3374F34A" w14:textId="77777777" w:rsidR="00A67D31" w:rsidRDefault="00A67D31">
      <w:r w:rsidRPr="002C2907">
        <w:rPr>
          <w:b/>
        </w:rPr>
        <w:t>Technické zpracování</w:t>
      </w:r>
      <w:r>
        <w:t xml:space="preserve"> – student vysvětlí jakým způsobem je aplikace zpracována, popíše technické řešení daného úkolu. Vhodnou součástí je</w:t>
      </w:r>
      <w:r w:rsidR="001C61A6">
        <w:t xml:space="preserve">  návrh databáze a návrh tříd. Pokud byly použity nějaké části aplikace </w:t>
      </w:r>
      <w:r w:rsidR="00C5622F">
        <w:t xml:space="preserve">(myšlen design, obrázky, část kódu apod.) </w:t>
      </w:r>
      <w:r w:rsidR="001C61A6">
        <w:t xml:space="preserve">z jiných zdrojů, je nutné je zde uvést. </w:t>
      </w:r>
    </w:p>
    <w:p w14:paraId="28A62AC3" w14:textId="77777777" w:rsidR="0083359E" w:rsidRDefault="00FA3ABF">
      <w:r w:rsidRPr="00633F16">
        <w:rPr>
          <w:b/>
        </w:rPr>
        <w:t>Diskuse výsledků</w:t>
      </w:r>
      <w:r>
        <w:t xml:space="preserve"> - patří k nosným částem práce. </w:t>
      </w:r>
    </w:p>
    <w:p w14:paraId="09C33C42" w14:textId="77777777" w:rsidR="00633F16" w:rsidRDefault="00633F16">
      <w:r w:rsidRPr="003606D9">
        <w:rPr>
          <w:b/>
        </w:rPr>
        <w:t>Uživatelská dokumentace</w:t>
      </w:r>
      <w:r>
        <w:t xml:space="preserve"> </w:t>
      </w:r>
      <w:r w:rsidR="003606D9">
        <w:t>–</w:t>
      </w:r>
      <w:r>
        <w:t xml:space="preserve"> </w:t>
      </w:r>
      <w:r w:rsidR="003606D9">
        <w:t>popis funkčnosti jednotlivých částí projektu</w:t>
      </w:r>
    </w:p>
    <w:p w14:paraId="1D8418A3" w14:textId="4A84BC78" w:rsidR="006B342F" w:rsidRDefault="006B342F" w:rsidP="006B342F">
      <w:pPr>
        <w:pStyle w:val="Nadpis1"/>
        <w:numPr>
          <w:ilvl w:val="0"/>
          <w:numId w:val="0"/>
        </w:numPr>
        <w:ind w:left="431" w:hanging="431"/>
      </w:pPr>
      <w:r>
        <w:lastRenderedPageBreak/>
        <w:t>Repozitář s řešením práce</w:t>
      </w:r>
    </w:p>
    <w:p w14:paraId="422B2511" w14:textId="5DAB52DB" w:rsidR="006B342F" w:rsidRDefault="006B342F" w:rsidP="006B342F">
      <w:r>
        <w:t xml:space="preserve">Odkaz na github repozitář: </w:t>
      </w:r>
      <w:hyperlink r:id="rId15" w:history="1">
        <w:r w:rsidRPr="005A3E3F">
          <w:rPr>
            <w:rStyle w:val="Hypertextovodkaz"/>
          </w:rPr>
          <w:t>https://github.com/Matej-Straka/Maturitni_Projekt</w:t>
        </w:r>
      </w:hyperlink>
    </w:p>
    <w:p w14:paraId="72B793DD" w14:textId="77777777" w:rsidR="006B342F" w:rsidRPr="006B342F" w:rsidRDefault="006B342F" w:rsidP="006B342F"/>
    <w:p w14:paraId="21EB530C" w14:textId="77777777" w:rsidR="00FA3ABF" w:rsidRDefault="00FA3ABF" w:rsidP="003606D9">
      <w:pPr>
        <w:pStyle w:val="NadpisHlavniNecisl"/>
      </w:pPr>
      <w:bookmarkStart w:id="24" w:name="_Toc37577734"/>
      <w:bookmarkStart w:id="25" w:name="_Toc225217933"/>
      <w:r>
        <w:lastRenderedPageBreak/>
        <w:t>Závěr</w:t>
      </w:r>
      <w:bookmarkEnd w:id="24"/>
      <w:bookmarkEnd w:id="25"/>
    </w:p>
    <w:p w14:paraId="5BDDA722" w14:textId="77777777" w:rsidR="00FA3ABF" w:rsidRDefault="00FA3ABF">
      <w:r>
        <w:t>Je jen stručným shrnutím nejvýznamnějších závěrů a poz</w:t>
      </w:r>
      <w:r w:rsidR="008F4064">
        <w:t>natků. Doporučuje se v rozsahu 0,5 až 1 strana</w:t>
      </w:r>
      <w:r>
        <w:t>.</w:t>
      </w:r>
    </w:p>
    <w:p w14:paraId="6161B0E5" w14:textId="77777777" w:rsidR="00FA3ABF" w:rsidRDefault="00FA3ABF" w:rsidP="003606D9">
      <w:pPr>
        <w:pStyle w:val="NadpisHlavniNecisl"/>
      </w:pPr>
      <w:bookmarkStart w:id="26" w:name="_Toc37577735"/>
      <w:bookmarkStart w:id="27" w:name="_Toc225217934"/>
      <w:r>
        <w:lastRenderedPageBreak/>
        <w:t>seznam použité literatury</w:t>
      </w:r>
      <w:bookmarkEnd w:id="26"/>
      <w:bookmarkEnd w:id="27"/>
    </w:p>
    <w:p w14:paraId="62712FDD" w14:textId="783994BF" w:rsidR="001049BB" w:rsidRDefault="001049BB">
      <w:pPr>
        <w:pStyle w:val="Literatura"/>
      </w:pPr>
      <w:r w:rsidRPr="001049BB">
        <w:t xml:space="preserve">Flutter documentation. Online. 2025. Dostupné z: </w:t>
      </w:r>
      <w:hyperlink r:id="rId16" w:history="1">
        <w:r w:rsidR="00EE6A2E" w:rsidRPr="008F7F33">
          <w:rPr>
            <w:rStyle w:val="Hypertextovodkaz"/>
          </w:rPr>
          <w:t>https://docs.flutter.dev/</w:t>
        </w:r>
      </w:hyperlink>
      <w:r w:rsidR="00EE6A2E">
        <w:t>.</w:t>
      </w:r>
      <w:r w:rsidRPr="001049BB">
        <w:t xml:space="preserve"> [cit. 2025-12-15].</w:t>
      </w:r>
    </w:p>
    <w:p w14:paraId="1260E6F5" w14:textId="48A0D6F7" w:rsidR="001049BB" w:rsidRDefault="001049BB" w:rsidP="00EE6A2E">
      <w:pPr>
        <w:pStyle w:val="Literatura"/>
      </w:pPr>
      <w:r w:rsidRPr="001049BB">
        <w:t xml:space="preserve">Serverpod documentation. Online. C2025. Dostupné z: </w:t>
      </w:r>
      <w:hyperlink r:id="rId17" w:history="1">
        <w:r w:rsidR="00EE6A2E" w:rsidRPr="008F7F33">
          <w:rPr>
            <w:rStyle w:val="Hypertextovodkaz"/>
          </w:rPr>
          <w:t>https://docs.serverpod.dev/</w:t>
        </w:r>
      </w:hyperlink>
      <w:r w:rsidR="00EE6A2E">
        <w:t>.</w:t>
      </w:r>
      <w:r w:rsidRPr="001049BB">
        <w:t xml:space="preserve"> [cit. 2025-12-15].</w:t>
      </w:r>
    </w:p>
    <w:p w14:paraId="26D99AA8" w14:textId="1EA5827D" w:rsidR="00FA3ABF" w:rsidRDefault="001049BB" w:rsidP="001049BB">
      <w:pPr>
        <w:pStyle w:val="Literatura"/>
      </w:pPr>
      <w:proofErr w:type="spellStart"/>
      <w:r w:rsidRPr="001049BB">
        <w:t>PostgreSQL</w:t>
      </w:r>
      <w:proofErr w:type="spellEnd"/>
      <w:r w:rsidRPr="001049BB">
        <w:t xml:space="preserve"> 18.1 </w:t>
      </w:r>
      <w:proofErr w:type="spellStart"/>
      <w:r w:rsidRPr="001049BB">
        <w:t>Documentation</w:t>
      </w:r>
      <w:proofErr w:type="spellEnd"/>
      <w:r w:rsidRPr="001049BB">
        <w:t xml:space="preserve">. Online. C1996-2025. Dostupné z: </w:t>
      </w:r>
      <w:hyperlink r:id="rId18" w:history="1">
        <w:r w:rsidR="00EE6A2E" w:rsidRPr="008F7F33">
          <w:rPr>
            <w:rStyle w:val="Hypertextovodkaz"/>
          </w:rPr>
          <w:t>https://www.postgresql.org/docs/18/index.html</w:t>
        </w:r>
      </w:hyperlink>
      <w:r w:rsidR="00EE6A2E">
        <w:t>.</w:t>
      </w:r>
      <w:r w:rsidRPr="001049BB">
        <w:t xml:space="preserve"> [cit. 2025-12-15].</w:t>
      </w:r>
    </w:p>
    <w:p w14:paraId="160376B0" w14:textId="77777777" w:rsidR="001049BB" w:rsidRDefault="001049BB"/>
    <w:p w14:paraId="050ED835" w14:textId="77777777" w:rsidR="00FA3ABF" w:rsidRPr="00781332" w:rsidRDefault="00FA3ABF">
      <w:r>
        <w:t>Citace literatury se řídí platnou normou ČSN 01 0197 (bibliografické citace). Podrobné informace o citování literatury v odborné práci (i e</w:t>
      </w:r>
      <w:r w:rsidR="00F43695">
        <w:t>lektronických zdrojů) najdete</w:t>
      </w:r>
      <w:r>
        <w:t xml:space="preserve"> </w:t>
      </w:r>
      <w:r w:rsidR="00F43695">
        <w:t xml:space="preserve">v dokumentu </w:t>
      </w:r>
      <w:r w:rsidR="00A54478">
        <w:t>citace</w:t>
      </w:r>
      <w:r w:rsidR="00553505" w:rsidRPr="00F43695">
        <w:t>.</w:t>
      </w:r>
      <w:r w:rsidR="00553505" w:rsidRPr="00A54478">
        <w:t>pdf</w:t>
      </w:r>
    </w:p>
    <w:p w14:paraId="25890D12" w14:textId="77777777" w:rsidR="00FA3ABF" w:rsidRDefault="00FA3ABF">
      <w:r>
        <w:t>Odkazy na literaturu v textu jsou vložené do kulatých závorek a arabská číslice musí korespondovat s pramenem uvedeným v seznamu literatury.</w:t>
      </w:r>
    </w:p>
    <w:p w14:paraId="15C73EA3" w14:textId="77777777" w:rsidR="00FA3ABF" w:rsidRDefault="00FA3ABF">
      <w:r>
        <w:t>Např.: (3), (18, 25, 33), (32-36, 42) ...</w:t>
      </w:r>
    </w:p>
    <w:p w14:paraId="17BAB78D" w14:textId="77777777" w:rsidR="00FA3ABF" w:rsidRDefault="00FA3ABF"/>
    <w:p w14:paraId="712068DF" w14:textId="77777777" w:rsidR="00FA3ABF" w:rsidRDefault="00FA3ABF" w:rsidP="003606D9">
      <w:pPr>
        <w:pStyle w:val="NadpisHlavniNecisl"/>
      </w:pPr>
      <w:bookmarkStart w:id="28" w:name="_Toc37577736"/>
      <w:bookmarkStart w:id="29" w:name="_Toc225217935"/>
      <w:r>
        <w:lastRenderedPageBreak/>
        <w:t>Seznam použitých symbolů a zkratek</w:t>
      </w:r>
      <w:bookmarkEnd w:id="28"/>
      <w:bookmarkEnd w:id="29"/>
    </w:p>
    <w:p w14:paraId="03642C40" w14:textId="77777777" w:rsidR="00FA3ABF" w:rsidRDefault="00FA3ABF"/>
    <w:p w14:paraId="350242D5" w14:textId="77777777" w:rsidR="00FA3ABF" w:rsidRDefault="00FA3ABF" w:rsidP="003606D9">
      <w:pPr>
        <w:pStyle w:val="NadpisHlavniNecisl"/>
      </w:pPr>
      <w:bookmarkStart w:id="30" w:name="_Toc37577737"/>
      <w:bookmarkStart w:id="31" w:name="_Toc225217936"/>
      <w:r>
        <w:lastRenderedPageBreak/>
        <w:t>Seznam obrázků</w:t>
      </w:r>
      <w:bookmarkEnd w:id="30"/>
      <w:bookmarkEnd w:id="31"/>
    </w:p>
    <w:p w14:paraId="32CAA5F8" w14:textId="77777777" w:rsidR="00FA3ABF" w:rsidRDefault="00FA3ABF">
      <w:pPr>
        <w:pStyle w:val="Seznamobrzk"/>
      </w:pPr>
      <w:r>
        <w:rPr>
          <w:sz w:val="32"/>
        </w:rPr>
        <w:fldChar w:fldCharType="begin"/>
      </w:r>
      <w:r>
        <w:rPr>
          <w:sz w:val="32"/>
        </w:rPr>
        <w:instrText xml:space="preserve"> TOC \c "Obr." </w:instrText>
      </w:r>
      <w:r>
        <w:rPr>
          <w:sz w:val="32"/>
        </w:rPr>
        <w:fldChar w:fldCharType="separate"/>
      </w:r>
      <w:r>
        <w:t>Obr. 1 Popis obrázku centrovat, číslovat průběžně</w:t>
      </w:r>
      <w:r>
        <w:tab/>
      </w:r>
      <w:r>
        <w:fldChar w:fldCharType="begin"/>
      </w:r>
      <w:r>
        <w:instrText xml:space="preserve"> PAGEREF _Toc448208690 \h </w:instrText>
      </w:r>
      <w:r>
        <w:fldChar w:fldCharType="separate"/>
      </w:r>
      <w:r w:rsidR="00B26B77">
        <w:t>6</w:t>
      </w:r>
      <w:r>
        <w:fldChar w:fldCharType="end"/>
      </w:r>
    </w:p>
    <w:p w14:paraId="234DE49A" w14:textId="77777777" w:rsidR="00FA3ABF" w:rsidRDefault="00FA3ABF">
      <w:r>
        <w:fldChar w:fldCharType="end"/>
      </w:r>
    </w:p>
    <w:p w14:paraId="7E47A2B0" w14:textId="77777777" w:rsidR="00FA3ABF" w:rsidRDefault="00FA3ABF" w:rsidP="003606D9">
      <w:pPr>
        <w:pStyle w:val="NadpisHlavniNecisl"/>
      </w:pPr>
      <w:bookmarkStart w:id="32" w:name="_Toc37577738"/>
      <w:bookmarkStart w:id="33" w:name="_Toc225217937"/>
      <w:r>
        <w:lastRenderedPageBreak/>
        <w:t>Seznam tabulek</w:t>
      </w:r>
      <w:bookmarkEnd w:id="32"/>
      <w:bookmarkEnd w:id="33"/>
    </w:p>
    <w:p w14:paraId="1D39235D" w14:textId="77777777" w:rsidR="00FA3ABF" w:rsidRDefault="00FA3ABF">
      <w:pPr>
        <w:pStyle w:val="Seznamobrzk"/>
        <w:tabs>
          <w:tab w:val="right" w:leader="dot" w:pos="9062"/>
        </w:tabs>
      </w:pPr>
      <w:r>
        <w:rPr>
          <w:b/>
          <w:sz w:val="32"/>
        </w:rPr>
        <w:fldChar w:fldCharType="begin"/>
      </w:r>
      <w:r>
        <w:rPr>
          <w:b/>
          <w:sz w:val="32"/>
        </w:rPr>
        <w:instrText xml:space="preserve"> TOC \c "Tab." </w:instrText>
      </w:r>
      <w:r>
        <w:rPr>
          <w:b/>
          <w:sz w:val="32"/>
        </w:rPr>
        <w:fldChar w:fldCharType="separate"/>
      </w:r>
      <w:r>
        <w:t>Tab. 1 Popis tabulky zarovnat s levým okrajem tabulky</w:t>
      </w:r>
      <w:r>
        <w:tab/>
      </w:r>
      <w:r>
        <w:fldChar w:fldCharType="begin"/>
      </w:r>
      <w:r>
        <w:instrText xml:space="preserve"> PAGEREF _Toc448208715 \h </w:instrText>
      </w:r>
      <w:r>
        <w:fldChar w:fldCharType="separate"/>
      </w:r>
      <w:r w:rsidR="00B26B77">
        <w:t>6</w:t>
      </w:r>
      <w:r>
        <w:fldChar w:fldCharType="end"/>
      </w:r>
    </w:p>
    <w:p w14:paraId="340E7024" w14:textId="77777777" w:rsidR="00FA3ABF" w:rsidRDefault="00FA3ABF">
      <w:r>
        <w:fldChar w:fldCharType="end"/>
      </w:r>
    </w:p>
    <w:p w14:paraId="28F0E840" w14:textId="77777777" w:rsidR="00FA3ABF" w:rsidRDefault="00FA3ABF">
      <w:bookmarkStart w:id="34" w:name="_Toc420374803"/>
    </w:p>
    <w:p w14:paraId="3D0AAA8E" w14:textId="77777777" w:rsidR="00FA3ABF" w:rsidRDefault="00FA3ABF"/>
    <w:p w14:paraId="5D3DD21D" w14:textId="77777777" w:rsidR="00FA3ABF" w:rsidRDefault="00FA3ABF" w:rsidP="003606D9">
      <w:pPr>
        <w:pStyle w:val="NadpisHlavniNecisl"/>
      </w:pPr>
      <w:bookmarkStart w:id="35" w:name="_Toc37577739"/>
      <w:bookmarkStart w:id="36" w:name="_Toc225217938"/>
      <w:bookmarkEnd w:id="34"/>
      <w:r>
        <w:lastRenderedPageBreak/>
        <w:t>seznam Příloh</w:t>
      </w:r>
      <w:bookmarkEnd w:id="35"/>
      <w:bookmarkEnd w:id="36"/>
    </w:p>
    <w:p w14:paraId="27B29C25" w14:textId="77777777" w:rsidR="00FA3ABF" w:rsidRDefault="00FA3ABF">
      <w:r>
        <w:t>Pokud je jich více, na toto místo umístit jejich seznam</w:t>
      </w:r>
    </w:p>
    <w:p w14:paraId="0A1D09B7" w14:textId="77777777" w:rsidR="00FA3ABF" w:rsidRDefault="00FA3ABF"/>
    <w:p w14:paraId="170A75E5" w14:textId="77777777" w:rsidR="00FA3ABF" w:rsidRDefault="00FA3ABF"/>
    <w:sectPr w:rsidR="00FA3ABF" w:rsidSect="002C2907">
      <w:headerReference w:type="default" r:id="rId19"/>
      <w:pgSz w:w="11907" w:h="16840" w:code="9"/>
      <w:pgMar w:top="1701" w:right="1134" w:bottom="1134" w:left="1134" w:header="851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29C41" w14:textId="77777777" w:rsidR="00221AA3" w:rsidRDefault="00221AA3">
      <w:r>
        <w:separator/>
      </w:r>
    </w:p>
  </w:endnote>
  <w:endnote w:type="continuationSeparator" w:id="0">
    <w:p w14:paraId="791C38E8" w14:textId="77777777" w:rsidR="00221AA3" w:rsidRDefault="00221A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FA90A" w14:textId="77777777" w:rsidR="00FA3ABF" w:rsidRDefault="00FA3ABF">
    <w:pPr>
      <w:pStyle w:val="Zpat"/>
      <w:framePr w:wrap="around" w:vAnchor="text" w:hAnchor="margin" w:xAlign="right" w:y="1"/>
      <w:rPr>
        <w:rStyle w:val="slostrnky"/>
      </w:rPr>
    </w:pPr>
    <w:r>
      <w:rPr>
        <w:rStyle w:val="slostrnky"/>
      </w:rPr>
      <w:fldChar w:fldCharType="begin"/>
    </w:r>
    <w:r>
      <w:rPr>
        <w:rStyle w:val="slostrnky"/>
      </w:rPr>
      <w:instrText xml:space="preserve">PAGE  </w:instrText>
    </w:r>
    <w:r>
      <w:rPr>
        <w:rStyle w:val="slostrnky"/>
      </w:rPr>
      <w:fldChar w:fldCharType="end"/>
    </w:r>
  </w:p>
  <w:p w14:paraId="5114E6C8" w14:textId="77777777" w:rsidR="00FA3ABF" w:rsidRDefault="00FA3ABF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1D7EE" w14:textId="77777777" w:rsidR="00FA3ABF" w:rsidRDefault="00FA3ABF">
    <w:pPr>
      <w:pStyle w:val="Zpat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7443C" w14:textId="77777777" w:rsidR="00221AA3" w:rsidRDefault="00221AA3">
      <w:r>
        <w:separator/>
      </w:r>
    </w:p>
  </w:footnote>
  <w:footnote w:type="continuationSeparator" w:id="0">
    <w:p w14:paraId="6B101C17" w14:textId="77777777" w:rsidR="00221AA3" w:rsidRDefault="00221A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CA4BF" w14:textId="77777777" w:rsidR="00FA3ABF" w:rsidRDefault="00FA3ABF">
    <w:pPr>
      <w:pStyle w:val="Zhlav"/>
      <w:framePr w:wrap="around" w:vAnchor="text" w:hAnchor="margin" w:xAlign="center" w:y="1"/>
      <w:rPr>
        <w:rStyle w:val="slostrnky"/>
      </w:rPr>
    </w:pPr>
    <w:r>
      <w:rPr>
        <w:rStyle w:val="slostrnky"/>
      </w:rPr>
      <w:fldChar w:fldCharType="begin"/>
    </w:r>
    <w:r>
      <w:rPr>
        <w:rStyle w:val="slostrnky"/>
      </w:rPr>
      <w:instrText xml:space="preserve">PAGE  </w:instrText>
    </w:r>
    <w:r>
      <w:rPr>
        <w:rStyle w:val="slostrnky"/>
      </w:rPr>
      <w:fldChar w:fldCharType="end"/>
    </w:r>
  </w:p>
  <w:p w14:paraId="27E8F8EC" w14:textId="77777777" w:rsidR="00FA3ABF" w:rsidRDefault="00FA3ABF">
    <w:pPr>
      <w:pStyle w:val="Zhlav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76B34" w14:textId="77777777" w:rsidR="00FA3ABF" w:rsidRDefault="00FA3ABF" w:rsidP="004200FD">
    <w:pPr>
      <w:pStyle w:val="Zhlav"/>
      <w:tabs>
        <w:tab w:val="clear" w:pos="4536"/>
        <w:tab w:val="clear" w:pos="9072"/>
        <w:tab w:val="right" w:pos="8789"/>
      </w:tabs>
      <w:ind w:right="-57"/>
      <w:rPr>
        <w:i/>
      </w:rPr>
    </w:pPr>
    <w:r>
      <w:tab/>
    </w:r>
    <w:r>
      <w:fldChar w:fldCharType="begin"/>
    </w:r>
    <w:r>
      <w:instrText xml:space="preserve"> PAGE </w:instrText>
    </w:r>
    <w:r>
      <w:fldChar w:fldCharType="separate"/>
    </w:r>
    <w:r w:rsidR="00665C92">
      <w:rPr>
        <w:noProof/>
      </w:rPr>
      <w:t>15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27428B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074F78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116B90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32868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1C252D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7403B3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728067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FDE73B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5E294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C3E5E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1" w15:restartNumberingAfterBreak="0">
    <w:nsid w:val="04B12EBE"/>
    <w:multiLevelType w:val="multilevel"/>
    <w:tmpl w:val="0405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07103397"/>
    <w:multiLevelType w:val="singleLevel"/>
    <w:tmpl w:val="A54AB2B8"/>
    <w:lvl w:ilvl="0">
      <w:start w:val="1"/>
      <w:numFmt w:val="decimal"/>
      <w:lvlText w:val="P %1 : 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13" w15:restartNumberingAfterBreak="0">
    <w:nsid w:val="0FC24351"/>
    <w:multiLevelType w:val="hybridMultilevel"/>
    <w:tmpl w:val="CFFC6BC6"/>
    <w:lvl w:ilvl="0" w:tplc="EC56463A">
      <w:start w:val="1"/>
      <w:numFmt w:val="decimal"/>
      <w:pStyle w:val="Literatura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81D7351"/>
    <w:multiLevelType w:val="singleLevel"/>
    <w:tmpl w:val="8F924AEA"/>
    <w:lvl w:ilvl="0">
      <w:start w:val="1"/>
      <w:numFmt w:val="decimal"/>
      <w:lvlText w:val="[%1]"/>
      <w:lvlJc w:val="left"/>
      <w:pPr>
        <w:tabs>
          <w:tab w:val="num" w:pos="360"/>
        </w:tabs>
        <w:ind w:left="283" w:hanging="283"/>
      </w:pPr>
      <w:rPr>
        <w:sz w:val="22"/>
      </w:rPr>
    </w:lvl>
  </w:abstractNum>
  <w:abstractNum w:abstractNumId="15" w15:restartNumberingAfterBreak="0">
    <w:nsid w:val="4E5D7BD8"/>
    <w:multiLevelType w:val="multilevel"/>
    <w:tmpl w:val="5A28123A"/>
    <w:lvl w:ilvl="0">
      <w:start w:val="1"/>
      <w:numFmt w:val="decimal"/>
      <w:pStyle w:val="Nadpis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6" w15:restartNumberingAfterBreak="0">
    <w:nsid w:val="7FB33A2D"/>
    <w:multiLevelType w:val="hybridMultilevel"/>
    <w:tmpl w:val="3A727488"/>
    <w:lvl w:ilvl="0" w:tplc="61CE77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C185BB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556CDD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1C0478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9FE670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A14B16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054E3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A8EAAE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D920F9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18784570">
    <w:abstractNumId w:val="1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/>
          <w:i/>
          <w:sz w:val="24"/>
          <w:u w:val="none"/>
        </w:rPr>
      </w:lvl>
    </w:lvlOverride>
  </w:num>
  <w:num w:numId="2" w16cid:durableId="1731611071">
    <w:abstractNumId w:val="15"/>
  </w:num>
  <w:num w:numId="3" w16cid:durableId="144784664">
    <w:abstractNumId w:val="14"/>
  </w:num>
  <w:num w:numId="4" w16cid:durableId="883175596">
    <w:abstractNumId w:val="16"/>
  </w:num>
  <w:num w:numId="5" w16cid:durableId="561601203">
    <w:abstractNumId w:val="13"/>
  </w:num>
  <w:num w:numId="6" w16cid:durableId="1903787784">
    <w:abstractNumId w:val="12"/>
  </w:num>
  <w:num w:numId="7" w16cid:durableId="1844736867">
    <w:abstractNumId w:val="8"/>
  </w:num>
  <w:num w:numId="8" w16cid:durableId="268898735">
    <w:abstractNumId w:val="3"/>
  </w:num>
  <w:num w:numId="9" w16cid:durableId="1291595942">
    <w:abstractNumId w:val="2"/>
  </w:num>
  <w:num w:numId="10" w16cid:durableId="133836261">
    <w:abstractNumId w:val="1"/>
  </w:num>
  <w:num w:numId="11" w16cid:durableId="1196190649">
    <w:abstractNumId w:val="0"/>
  </w:num>
  <w:num w:numId="12" w16cid:durableId="2079282309">
    <w:abstractNumId w:val="9"/>
  </w:num>
  <w:num w:numId="13" w16cid:durableId="1528636001">
    <w:abstractNumId w:val="7"/>
  </w:num>
  <w:num w:numId="14" w16cid:durableId="2130738238">
    <w:abstractNumId w:val="6"/>
  </w:num>
  <w:num w:numId="15" w16cid:durableId="2052681745">
    <w:abstractNumId w:val="5"/>
  </w:num>
  <w:num w:numId="16" w16cid:durableId="1735662148">
    <w:abstractNumId w:val="4"/>
  </w:num>
  <w:num w:numId="17" w16cid:durableId="1023047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737"/>
    <w:rsid w:val="00043948"/>
    <w:rsid w:val="00043D1B"/>
    <w:rsid w:val="000514F9"/>
    <w:rsid w:val="001049BB"/>
    <w:rsid w:val="0012562D"/>
    <w:rsid w:val="00167544"/>
    <w:rsid w:val="001717A4"/>
    <w:rsid w:val="00191C7F"/>
    <w:rsid w:val="00192C8C"/>
    <w:rsid w:val="001A03ED"/>
    <w:rsid w:val="001A4A71"/>
    <w:rsid w:val="001C61A6"/>
    <w:rsid w:val="001F4BFC"/>
    <w:rsid w:val="002009FF"/>
    <w:rsid w:val="00211794"/>
    <w:rsid w:val="00221AA3"/>
    <w:rsid w:val="002823F5"/>
    <w:rsid w:val="002A12CC"/>
    <w:rsid w:val="002C2907"/>
    <w:rsid w:val="002C582E"/>
    <w:rsid w:val="002C5B37"/>
    <w:rsid w:val="003606D9"/>
    <w:rsid w:val="003730B1"/>
    <w:rsid w:val="003873E1"/>
    <w:rsid w:val="003B2B9F"/>
    <w:rsid w:val="003D7D11"/>
    <w:rsid w:val="003F38FC"/>
    <w:rsid w:val="004200FD"/>
    <w:rsid w:val="0047091D"/>
    <w:rsid w:val="00474937"/>
    <w:rsid w:val="004C5499"/>
    <w:rsid w:val="00502136"/>
    <w:rsid w:val="005125D1"/>
    <w:rsid w:val="005444C8"/>
    <w:rsid w:val="00553505"/>
    <w:rsid w:val="005660A9"/>
    <w:rsid w:val="005A2438"/>
    <w:rsid w:val="006279D4"/>
    <w:rsid w:val="00633F16"/>
    <w:rsid w:val="0066219A"/>
    <w:rsid w:val="00665C92"/>
    <w:rsid w:val="006B342F"/>
    <w:rsid w:val="00781332"/>
    <w:rsid w:val="00795DA3"/>
    <w:rsid w:val="007C3804"/>
    <w:rsid w:val="007C5CE0"/>
    <w:rsid w:val="0083359E"/>
    <w:rsid w:val="008E72AE"/>
    <w:rsid w:val="008F4064"/>
    <w:rsid w:val="0093141B"/>
    <w:rsid w:val="00946415"/>
    <w:rsid w:val="00965CED"/>
    <w:rsid w:val="00973AD8"/>
    <w:rsid w:val="009A027A"/>
    <w:rsid w:val="009A5811"/>
    <w:rsid w:val="009B4361"/>
    <w:rsid w:val="009F665C"/>
    <w:rsid w:val="00A53B98"/>
    <w:rsid w:val="00A54478"/>
    <w:rsid w:val="00A67D31"/>
    <w:rsid w:val="00AB1737"/>
    <w:rsid w:val="00AD19B4"/>
    <w:rsid w:val="00AF47F3"/>
    <w:rsid w:val="00B26B77"/>
    <w:rsid w:val="00BD3ABB"/>
    <w:rsid w:val="00C47542"/>
    <w:rsid w:val="00C5622F"/>
    <w:rsid w:val="00C723C9"/>
    <w:rsid w:val="00C95710"/>
    <w:rsid w:val="00CC4D14"/>
    <w:rsid w:val="00D5716B"/>
    <w:rsid w:val="00DA7DC6"/>
    <w:rsid w:val="00DE6D20"/>
    <w:rsid w:val="00DE7910"/>
    <w:rsid w:val="00E115D1"/>
    <w:rsid w:val="00E12052"/>
    <w:rsid w:val="00E40621"/>
    <w:rsid w:val="00EC33AB"/>
    <w:rsid w:val="00EC52CD"/>
    <w:rsid w:val="00EE6A2E"/>
    <w:rsid w:val="00F433EA"/>
    <w:rsid w:val="00F43695"/>
    <w:rsid w:val="00F72AC0"/>
    <w:rsid w:val="00FA3ABF"/>
    <w:rsid w:val="00FC7A73"/>
    <w:rsid w:val="00FF4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86EAC91"/>
  <w15:chartTrackingRefBased/>
  <w15:docId w15:val="{62265C91-B527-46CF-83C2-66A0535B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  <w:rsid w:val="00AD19B4"/>
    <w:pPr>
      <w:spacing w:line="360" w:lineRule="auto"/>
      <w:jc w:val="both"/>
    </w:pPr>
    <w:rPr>
      <w:sz w:val="24"/>
    </w:rPr>
  </w:style>
  <w:style w:type="paragraph" w:styleId="Nadpis1">
    <w:name w:val="heading 1"/>
    <w:basedOn w:val="Normln"/>
    <w:next w:val="Normln"/>
    <w:qFormat/>
    <w:rsid w:val="00043948"/>
    <w:pPr>
      <w:keepNext/>
      <w:pageBreakBefore/>
      <w:numPr>
        <w:numId w:val="2"/>
      </w:numPr>
      <w:spacing w:before="120" w:after="120"/>
      <w:ind w:left="431" w:hanging="431"/>
      <w:outlineLvl w:val="0"/>
    </w:pPr>
    <w:rPr>
      <w:b/>
      <w:caps/>
      <w:kern w:val="28"/>
      <w:sz w:val="32"/>
      <w:szCs w:val="28"/>
    </w:rPr>
  </w:style>
  <w:style w:type="paragraph" w:styleId="Nadpis2">
    <w:name w:val="heading 2"/>
    <w:basedOn w:val="Normln"/>
    <w:next w:val="Normln"/>
    <w:qFormat/>
    <w:pPr>
      <w:keepNext/>
      <w:numPr>
        <w:ilvl w:val="1"/>
        <w:numId w:val="2"/>
      </w:numPr>
      <w:spacing w:before="240" w:after="120"/>
      <w:ind w:left="578" w:hanging="578"/>
      <w:outlineLvl w:val="1"/>
    </w:pPr>
    <w:rPr>
      <w:b/>
      <w:sz w:val="28"/>
      <w:szCs w:val="28"/>
    </w:rPr>
  </w:style>
  <w:style w:type="paragraph" w:styleId="Nadpis3">
    <w:name w:val="heading 3"/>
    <w:basedOn w:val="Normln"/>
    <w:next w:val="Normln"/>
    <w:qFormat/>
    <w:pPr>
      <w:keepNext/>
      <w:numPr>
        <w:ilvl w:val="2"/>
        <w:numId w:val="2"/>
      </w:numPr>
      <w:spacing w:before="240" w:after="120"/>
      <w:outlineLvl w:val="2"/>
    </w:pPr>
    <w:rPr>
      <w:b/>
      <w:szCs w:val="24"/>
    </w:rPr>
  </w:style>
  <w:style w:type="paragraph" w:styleId="Nadpis4">
    <w:name w:val="heading 4"/>
    <w:basedOn w:val="Normln"/>
    <w:next w:val="Normln"/>
    <w:qFormat/>
    <w:pPr>
      <w:keepNext/>
      <w:numPr>
        <w:ilvl w:val="3"/>
        <w:numId w:val="2"/>
      </w:numPr>
      <w:spacing w:before="240" w:after="120"/>
      <w:ind w:left="862" w:hanging="862"/>
      <w:outlineLvl w:val="3"/>
    </w:pPr>
    <w:rPr>
      <w:i/>
    </w:rPr>
  </w:style>
  <w:style w:type="paragraph" w:styleId="Nadpis5">
    <w:name w:val="heading 5"/>
    <w:basedOn w:val="Normln"/>
    <w:next w:val="Normln"/>
    <w:qFormat/>
    <w:pPr>
      <w:numPr>
        <w:ilvl w:val="4"/>
        <w:numId w:val="2"/>
      </w:numPr>
      <w:spacing w:before="240" w:after="120"/>
      <w:ind w:left="1009" w:hanging="1009"/>
      <w:outlineLvl w:val="4"/>
    </w:pPr>
  </w:style>
  <w:style w:type="paragraph" w:styleId="Nadpis6">
    <w:name w:val="heading 6"/>
    <w:basedOn w:val="Normln"/>
    <w:next w:val="Normln"/>
    <w:qFormat/>
    <w:pPr>
      <w:numPr>
        <w:ilvl w:val="5"/>
        <w:numId w:val="2"/>
      </w:numPr>
      <w:spacing w:before="240" w:after="60"/>
      <w:outlineLvl w:val="5"/>
    </w:pPr>
    <w:rPr>
      <w:i/>
      <w:sz w:val="22"/>
    </w:rPr>
  </w:style>
  <w:style w:type="paragraph" w:styleId="Nadpis7">
    <w:name w:val="heading 7"/>
    <w:basedOn w:val="Normln"/>
    <w:next w:val="Normln"/>
    <w:qFormat/>
    <w:pPr>
      <w:numPr>
        <w:ilvl w:val="6"/>
        <w:numId w:val="2"/>
      </w:numPr>
      <w:spacing w:before="240" w:after="60"/>
      <w:outlineLvl w:val="6"/>
    </w:pPr>
  </w:style>
  <w:style w:type="paragraph" w:styleId="Nadpis8">
    <w:name w:val="heading 8"/>
    <w:basedOn w:val="Normln"/>
    <w:next w:val="Normln"/>
    <w:qFormat/>
    <w:pPr>
      <w:numPr>
        <w:ilvl w:val="7"/>
        <w:numId w:val="2"/>
      </w:numPr>
      <w:spacing w:before="240" w:after="60"/>
      <w:outlineLvl w:val="7"/>
    </w:pPr>
    <w:rPr>
      <w:i/>
    </w:rPr>
  </w:style>
  <w:style w:type="paragraph" w:styleId="Nadpis9">
    <w:name w:val="heading 9"/>
    <w:basedOn w:val="Normln"/>
    <w:next w:val="Normln"/>
    <w:qFormat/>
    <w:pPr>
      <w:numPr>
        <w:ilvl w:val="8"/>
        <w:numId w:val="2"/>
      </w:numPr>
      <w:spacing w:before="240" w:after="60"/>
      <w:outlineLvl w:val="8"/>
    </w:pPr>
    <w:rPr>
      <w:b/>
      <w:i/>
      <w:sz w:val="1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kladntext">
    <w:name w:val="Body Text"/>
    <w:basedOn w:val="Normln"/>
    <w:rPr>
      <w:color w:val="000000"/>
    </w:rPr>
  </w:style>
  <w:style w:type="paragraph" w:customStyle="1" w:styleId="nasted">
    <w:name w:val="na střed"/>
    <w:basedOn w:val="Normln"/>
    <w:rsid w:val="00FC7A73"/>
    <w:pPr>
      <w:jc w:val="center"/>
    </w:pPr>
  </w:style>
  <w:style w:type="paragraph" w:styleId="Zpat">
    <w:name w:val="footer"/>
    <w:basedOn w:val="Normln"/>
    <w:pPr>
      <w:tabs>
        <w:tab w:val="center" w:pos="4536"/>
        <w:tab w:val="right" w:pos="9072"/>
      </w:tabs>
    </w:pPr>
  </w:style>
  <w:style w:type="character" w:styleId="slostrnky">
    <w:name w:val="page number"/>
    <w:basedOn w:val="Standardnpsmoodstavce"/>
  </w:style>
  <w:style w:type="paragraph" w:styleId="Zhlav">
    <w:name w:val="header"/>
    <w:basedOn w:val="Normln"/>
    <w:pPr>
      <w:tabs>
        <w:tab w:val="center" w:pos="4536"/>
        <w:tab w:val="right" w:pos="9072"/>
      </w:tabs>
    </w:pPr>
  </w:style>
  <w:style w:type="paragraph" w:styleId="Obsah2">
    <w:name w:val="toc 2"/>
    <w:basedOn w:val="Normln"/>
    <w:next w:val="Normln"/>
    <w:autoRedefine/>
    <w:semiHidden/>
    <w:rsid w:val="003B2B9F"/>
    <w:pPr>
      <w:tabs>
        <w:tab w:val="left" w:pos="851"/>
        <w:tab w:val="right" w:leader="dot" w:pos="8789"/>
      </w:tabs>
      <w:ind w:left="240"/>
    </w:pPr>
    <w:rPr>
      <w:sz w:val="22"/>
      <w:szCs w:val="22"/>
    </w:rPr>
  </w:style>
  <w:style w:type="paragraph" w:styleId="Obsah1">
    <w:name w:val="toc 1"/>
    <w:basedOn w:val="Normln"/>
    <w:next w:val="Normln"/>
    <w:autoRedefine/>
    <w:semiHidden/>
    <w:pPr>
      <w:tabs>
        <w:tab w:val="left" w:pos="284"/>
        <w:tab w:val="left" w:pos="480"/>
        <w:tab w:val="right" w:leader="dot" w:pos="8778"/>
      </w:tabs>
      <w:spacing w:before="120"/>
    </w:pPr>
    <w:rPr>
      <w:b/>
      <w:bCs/>
      <w:caps/>
      <w:noProof/>
      <w:sz w:val="22"/>
      <w:szCs w:val="28"/>
    </w:rPr>
  </w:style>
  <w:style w:type="paragraph" w:styleId="Obsah3">
    <w:name w:val="toc 3"/>
    <w:basedOn w:val="Normln"/>
    <w:next w:val="Normln"/>
    <w:autoRedefine/>
    <w:semiHidden/>
    <w:pPr>
      <w:tabs>
        <w:tab w:val="left" w:pos="1134"/>
        <w:tab w:val="right" w:leader="dot" w:pos="8789"/>
      </w:tabs>
      <w:ind w:left="480"/>
    </w:pPr>
    <w:rPr>
      <w:iCs/>
      <w:sz w:val="22"/>
      <w:szCs w:val="24"/>
    </w:rPr>
  </w:style>
  <w:style w:type="paragraph" w:customStyle="1" w:styleId="Prohlen">
    <w:name w:val="Prohlášení"/>
    <w:basedOn w:val="Normln"/>
    <w:rsid w:val="00E40621"/>
    <w:pPr>
      <w:spacing w:after="240"/>
    </w:pPr>
    <w:rPr>
      <w:b/>
      <w:sz w:val="28"/>
    </w:rPr>
  </w:style>
  <w:style w:type="paragraph" w:customStyle="1" w:styleId="msto">
    <w:name w:val="místo"/>
    <w:basedOn w:val="Normln"/>
    <w:rsid w:val="00E40621"/>
    <w:pPr>
      <w:tabs>
        <w:tab w:val="left" w:pos="284"/>
        <w:tab w:val="right" w:pos="7371"/>
      </w:tabs>
      <w:spacing w:before="960"/>
    </w:pPr>
  </w:style>
  <w:style w:type="paragraph" w:styleId="Seznamobrzk">
    <w:name w:val="table of figures"/>
    <w:basedOn w:val="Normln"/>
    <w:next w:val="Normln"/>
    <w:semiHidden/>
    <w:pPr>
      <w:tabs>
        <w:tab w:val="right" w:leader="dot" w:pos="8789"/>
      </w:tabs>
      <w:ind w:left="480" w:hanging="480"/>
    </w:pPr>
    <w:rPr>
      <w:noProof/>
    </w:rPr>
  </w:style>
  <w:style w:type="paragraph" w:customStyle="1" w:styleId="Literatura">
    <w:name w:val="Literatura"/>
    <w:basedOn w:val="Normln"/>
    <w:pPr>
      <w:numPr>
        <w:numId w:val="5"/>
      </w:numPr>
      <w:tabs>
        <w:tab w:val="clear" w:pos="720"/>
        <w:tab w:val="num" w:pos="567"/>
      </w:tabs>
      <w:spacing w:before="60"/>
      <w:ind w:left="567" w:hanging="567"/>
    </w:pPr>
  </w:style>
  <w:style w:type="paragraph" w:customStyle="1" w:styleId="nazevprojektu">
    <w:name w:val="nazev_projektu"/>
    <w:basedOn w:val="Normln"/>
    <w:next w:val="Normln"/>
    <w:rsid w:val="00781332"/>
    <w:pPr>
      <w:spacing w:before="840" w:after="840"/>
      <w:jc w:val="center"/>
    </w:pPr>
    <w:rPr>
      <w:b/>
      <w:caps/>
      <w:sz w:val="44"/>
    </w:rPr>
  </w:style>
  <w:style w:type="character" w:customStyle="1" w:styleId="doplnittext">
    <w:name w:val="doplnit text"/>
    <w:rsid w:val="00043948"/>
    <w:rPr>
      <w:rFonts w:ascii="Times New Roman" w:hAnsi="Times New Roman"/>
      <w:i/>
      <w:sz w:val="24"/>
    </w:rPr>
  </w:style>
  <w:style w:type="paragraph" w:customStyle="1" w:styleId="NadpisHlavniNecisl">
    <w:name w:val="NadpisHlavniNecisl"/>
    <w:basedOn w:val="Nadpis1"/>
    <w:rsid w:val="00043948"/>
    <w:pPr>
      <w:numPr>
        <w:numId w:val="0"/>
      </w:numPr>
    </w:pPr>
  </w:style>
  <w:style w:type="paragraph" w:customStyle="1" w:styleId="nazevkoly">
    <w:name w:val="nazev_školy"/>
    <w:basedOn w:val="nazevprojektu"/>
    <w:rsid w:val="00FC7A73"/>
    <w:pPr>
      <w:spacing w:before="240"/>
    </w:pPr>
    <w:rPr>
      <w:bCs/>
      <w:caps w:val="0"/>
      <w:sz w:val="32"/>
      <w:szCs w:val="28"/>
    </w:rPr>
  </w:style>
  <w:style w:type="paragraph" w:customStyle="1" w:styleId="jmno">
    <w:name w:val="jméno"/>
    <w:aliases w:val="rok"/>
    <w:basedOn w:val="Normln"/>
    <w:rsid w:val="003606D9"/>
    <w:pPr>
      <w:tabs>
        <w:tab w:val="right" w:pos="8505"/>
      </w:tabs>
      <w:spacing w:before="3480"/>
    </w:pPr>
  </w:style>
  <w:style w:type="paragraph" w:styleId="Obsah4">
    <w:name w:val="toc 4"/>
    <w:basedOn w:val="Normln"/>
    <w:next w:val="Normln"/>
    <w:autoRedefine/>
    <w:semiHidden/>
    <w:pPr>
      <w:ind w:left="720"/>
    </w:pPr>
    <w:rPr>
      <w:szCs w:val="21"/>
    </w:rPr>
  </w:style>
  <w:style w:type="paragraph" w:styleId="Nzev">
    <w:name w:val="Title"/>
    <w:basedOn w:val="Normln"/>
    <w:qFormat/>
    <w:pPr>
      <w:spacing w:before="240" w:after="240"/>
      <w:jc w:val="center"/>
    </w:pPr>
    <w:rPr>
      <w:rFonts w:cs="Arial"/>
      <w:b/>
      <w:bCs/>
      <w:caps/>
      <w:kern w:val="28"/>
      <w:sz w:val="28"/>
      <w:szCs w:val="32"/>
    </w:rPr>
  </w:style>
  <w:style w:type="paragraph" w:styleId="Obsah5">
    <w:name w:val="toc 5"/>
    <w:basedOn w:val="Normln"/>
    <w:next w:val="Normln"/>
    <w:autoRedefine/>
    <w:semiHidden/>
    <w:pPr>
      <w:ind w:left="960"/>
    </w:pPr>
    <w:rPr>
      <w:szCs w:val="21"/>
    </w:rPr>
  </w:style>
  <w:style w:type="paragraph" w:styleId="Obsah6">
    <w:name w:val="toc 6"/>
    <w:basedOn w:val="Normln"/>
    <w:next w:val="Normln"/>
    <w:autoRedefine/>
    <w:semiHidden/>
    <w:pPr>
      <w:ind w:left="1200"/>
    </w:pPr>
    <w:rPr>
      <w:szCs w:val="21"/>
    </w:rPr>
  </w:style>
  <w:style w:type="paragraph" w:styleId="Obsah7">
    <w:name w:val="toc 7"/>
    <w:basedOn w:val="Normln"/>
    <w:next w:val="Normln"/>
    <w:autoRedefine/>
    <w:semiHidden/>
    <w:pPr>
      <w:ind w:left="1440"/>
    </w:pPr>
    <w:rPr>
      <w:szCs w:val="21"/>
    </w:rPr>
  </w:style>
  <w:style w:type="paragraph" w:styleId="Obsah8">
    <w:name w:val="toc 8"/>
    <w:basedOn w:val="Normln"/>
    <w:next w:val="Normln"/>
    <w:autoRedefine/>
    <w:semiHidden/>
    <w:pPr>
      <w:ind w:left="1680"/>
    </w:pPr>
    <w:rPr>
      <w:szCs w:val="21"/>
    </w:rPr>
  </w:style>
  <w:style w:type="paragraph" w:styleId="Obsah9">
    <w:name w:val="toc 9"/>
    <w:basedOn w:val="Normln"/>
    <w:next w:val="Normln"/>
    <w:autoRedefine/>
    <w:semiHidden/>
    <w:pPr>
      <w:ind w:left="1920"/>
    </w:pPr>
    <w:rPr>
      <w:szCs w:val="21"/>
    </w:rPr>
  </w:style>
  <w:style w:type="character" w:styleId="Hypertextovodkaz">
    <w:name w:val="Hyperlink"/>
    <w:rPr>
      <w:color w:val="0000FF"/>
      <w:u w:val="single"/>
    </w:rPr>
  </w:style>
  <w:style w:type="character" w:styleId="Sledovanodkaz">
    <w:name w:val="FollowedHyperlink"/>
    <w:rPr>
      <w:color w:val="800080"/>
      <w:u w:val="single"/>
    </w:rPr>
  </w:style>
  <w:style w:type="paragraph" w:customStyle="1" w:styleId="kod">
    <w:name w:val="kod"/>
    <w:basedOn w:val="Normln"/>
    <w:rsid w:val="00FF47B4"/>
    <w:rPr>
      <w:rFonts w:ascii="Courier New" w:hAnsi="Courier New"/>
    </w:rPr>
  </w:style>
  <w:style w:type="table" w:styleId="Mkatabulky">
    <w:name w:val="Table Grid"/>
    <w:basedOn w:val="Normlntabulka"/>
    <w:rsid w:val="007813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adpisneslovan">
    <w:name w:val="Nadpis nečíslovaný"/>
    <w:basedOn w:val="Normln"/>
    <w:link w:val="NadpisneslovanChar"/>
    <w:rsid w:val="00043948"/>
    <w:pPr>
      <w:spacing w:before="120" w:after="120"/>
    </w:pPr>
    <w:rPr>
      <w:b/>
      <w:i/>
    </w:rPr>
  </w:style>
  <w:style w:type="paragraph" w:styleId="Nadpispoznmky">
    <w:name w:val="Note Heading"/>
    <w:aliases w:val="textpoznámky"/>
    <w:basedOn w:val="Normln"/>
    <w:next w:val="Normln"/>
    <w:rsid w:val="00043948"/>
    <w:rPr>
      <w:u w:val="single"/>
    </w:rPr>
  </w:style>
  <w:style w:type="paragraph" w:customStyle="1" w:styleId="textpoznmky">
    <w:name w:val="text poznámky"/>
    <w:basedOn w:val="Normln"/>
    <w:link w:val="textpoznmkyChar"/>
    <w:rsid w:val="002C2907"/>
    <w:rPr>
      <w:i/>
    </w:rPr>
  </w:style>
  <w:style w:type="character" w:customStyle="1" w:styleId="textpoznmkyChar">
    <w:name w:val="text poznámky Char"/>
    <w:link w:val="textpoznmky"/>
    <w:rsid w:val="002C2907"/>
    <w:rPr>
      <w:i/>
      <w:sz w:val="24"/>
      <w:lang w:val="cs-CZ" w:eastAsia="cs-CZ" w:bidi="ar-SA"/>
    </w:rPr>
  </w:style>
  <w:style w:type="paragraph" w:styleId="Titulek">
    <w:name w:val="caption"/>
    <w:basedOn w:val="Normln"/>
    <w:next w:val="Normln"/>
    <w:qFormat/>
    <w:rsid w:val="002C2907"/>
    <w:rPr>
      <w:b/>
      <w:bCs/>
      <w:sz w:val="20"/>
    </w:rPr>
  </w:style>
  <w:style w:type="paragraph" w:customStyle="1" w:styleId="poznmka-kurzva">
    <w:name w:val="poznámka - kurzíva"/>
    <w:basedOn w:val="Normln"/>
    <w:rsid w:val="002C2907"/>
    <w:rPr>
      <w:i/>
    </w:rPr>
  </w:style>
  <w:style w:type="character" w:customStyle="1" w:styleId="NadpisneslovanChar">
    <w:name w:val="Nadpis nečíslovaný Char"/>
    <w:link w:val="Nadpisneslovan"/>
    <w:rsid w:val="003606D9"/>
    <w:rPr>
      <w:b/>
      <w:i/>
      <w:sz w:val="24"/>
      <w:lang w:val="cs-CZ" w:eastAsia="cs-CZ" w:bidi="ar-SA"/>
    </w:rPr>
  </w:style>
  <w:style w:type="paragraph" w:customStyle="1" w:styleId="resum">
    <w:name w:val="resumé"/>
    <w:basedOn w:val="NadpisHlavniNecisl"/>
    <w:rsid w:val="003B2B9F"/>
  </w:style>
  <w:style w:type="paragraph" w:styleId="Textbubliny">
    <w:name w:val="Balloon Text"/>
    <w:basedOn w:val="Normln"/>
    <w:link w:val="TextbublinyChar"/>
    <w:rsid w:val="007C380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link w:val="Textbubliny"/>
    <w:rsid w:val="007C3804"/>
    <w:rPr>
      <w:rFonts w:ascii="Tahoma" w:hAnsi="Tahoma" w:cs="Tahoma"/>
      <w:sz w:val="16"/>
      <w:szCs w:val="16"/>
    </w:rPr>
  </w:style>
  <w:style w:type="character" w:styleId="Nevyeenzmnka">
    <w:name w:val="Unresolved Mention"/>
    <w:basedOn w:val="Standardnpsmoodstavce"/>
    <w:uiPriority w:val="99"/>
    <w:semiHidden/>
    <w:unhideWhenUsed/>
    <w:rsid w:val="006B34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18" Type="http://schemas.openxmlformats.org/officeDocument/2006/relationships/hyperlink" Target="https://www.postgresql.org/docs/18/index.html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hyperlink" Target="https://docs.serverpod.dev/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flutter.dev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github.com/Matej-Straka/Maturitni_Projekt" TargetMode="External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PROCHA~1\LOCALS~1\TEMP\DP04.dot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C:\DOCUME~1\PROCHA~1\LOCALS~1\TEMP\DP04.dot</Template>
  <TotalTime>2</TotalTime>
  <Pages>18</Pages>
  <Words>1308</Words>
  <Characters>7720</Characters>
  <Application>Microsoft Office Word</Application>
  <DocSecurity>0</DocSecurity>
  <Lines>64</Lines>
  <Paragraphs>18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 </vt:lpstr>
    </vt:vector>
  </TitlesOfParts>
  <Company>KAŘT</Company>
  <LinksUpToDate>false</LinksUpToDate>
  <CharactersWithSpaces>9010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Vladimír Procházka</dc:creator>
  <cp:keywords/>
  <cp:lastModifiedBy>Matěj Straka</cp:lastModifiedBy>
  <cp:revision>3</cp:revision>
  <cp:lastPrinted>2003-04-09T07:02:00Z</cp:lastPrinted>
  <dcterms:created xsi:type="dcterms:W3CDTF">2025-12-15T22:40:00Z</dcterms:created>
  <dcterms:modified xsi:type="dcterms:W3CDTF">2025-12-15T22:41:00Z</dcterms:modified>
</cp:coreProperties>
</file>